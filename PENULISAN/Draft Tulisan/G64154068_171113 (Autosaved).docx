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D159E" w:rsidRDefault="009F3D05"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9F3D05" w:rsidRPr="003D159E" w:rsidRDefault="009F3D05"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A5203B" w:rsidRDefault="009F3D05" w:rsidP="003D159E">
                            <w:pPr>
                              <w:ind w:firstLine="0"/>
                              <w:jc w:val="center"/>
                              <w:rPr>
                                <w:b/>
                                <w:sz w:val="26"/>
                                <w:szCs w:val="26"/>
                                <w:lang w:val="id-ID"/>
                              </w:rPr>
                            </w:pPr>
                            <w:r>
                              <w:rPr>
                                <w:b/>
                                <w:sz w:val="26"/>
                                <w:szCs w:val="26"/>
                                <w:lang w:val="id-ID"/>
                              </w:rPr>
                              <w:t>DEPARTEMEN ILMU KOMPUTER</w:t>
                            </w:r>
                          </w:p>
                          <w:p w:rsidR="009F3D05" w:rsidRPr="00A5203B" w:rsidRDefault="009F3D05" w:rsidP="003D159E">
                            <w:pPr>
                              <w:ind w:firstLine="0"/>
                              <w:jc w:val="center"/>
                              <w:rPr>
                                <w:b/>
                                <w:sz w:val="26"/>
                                <w:szCs w:val="26"/>
                                <w:lang w:val="id-ID"/>
                              </w:rPr>
                            </w:pPr>
                            <w:r>
                              <w:rPr>
                                <w:b/>
                                <w:sz w:val="26"/>
                                <w:szCs w:val="26"/>
                                <w:lang w:val="id-ID"/>
                              </w:rPr>
                              <w:t>FAKULTAS MATEMATIKA DAN ILMU PENGETAHUAN ALAM</w:t>
                            </w:r>
                          </w:p>
                          <w:p w:rsidR="009F3D05" w:rsidRPr="00D47207" w:rsidRDefault="009F3D05" w:rsidP="003D159E">
                            <w:pPr>
                              <w:ind w:firstLine="0"/>
                              <w:jc w:val="center"/>
                              <w:rPr>
                                <w:b/>
                                <w:sz w:val="26"/>
                                <w:szCs w:val="26"/>
                              </w:rPr>
                            </w:pPr>
                            <w:r w:rsidRPr="00D47207">
                              <w:rPr>
                                <w:b/>
                                <w:sz w:val="26"/>
                                <w:szCs w:val="26"/>
                              </w:rPr>
                              <w:t>INSTITUT PERTANIAN BOGOR</w:t>
                            </w:r>
                          </w:p>
                          <w:p w:rsidR="009F3D05" w:rsidRPr="00D47207" w:rsidRDefault="009F3D05" w:rsidP="003D159E">
                            <w:pPr>
                              <w:ind w:firstLine="0"/>
                              <w:jc w:val="center"/>
                              <w:rPr>
                                <w:b/>
                                <w:sz w:val="26"/>
                                <w:szCs w:val="26"/>
                              </w:rPr>
                            </w:pPr>
                            <w:r w:rsidRPr="00D47207">
                              <w:rPr>
                                <w:b/>
                                <w:sz w:val="26"/>
                                <w:szCs w:val="26"/>
                              </w:rPr>
                              <w:t>BOGOR</w:t>
                            </w:r>
                          </w:p>
                          <w:p w:rsidR="009F3D05" w:rsidRPr="00A5203B" w:rsidRDefault="009F3D05"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9F3D05" w:rsidRPr="00A5203B" w:rsidRDefault="009F3D05" w:rsidP="003D159E">
                      <w:pPr>
                        <w:ind w:firstLine="0"/>
                        <w:jc w:val="center"/>
                        <w:rPr>
                          <w:b/>
                          <w:sz w:val="26"/>
                          <w:szCs w:val="26"/>
                          <w:lang w:val="id-ID"/>
                        </w:rPr>
                      </w:pPr>
                      <w:r>
                        <w:rPr>
                          <w:b/>
                          <w:sz w:val="26"/>
                          <w:szCs w:val="26"/>
                          <w:lang w:val="id-ID"/>
                        </w:rPr>
                        <w:t>DEPARTEMEN ILMU KOMPUTER</w:t>
                      </w:r>
                    </w:p>
                    <w:p w:rsidR="009F3D05" w:rsidRPr="00A5203B" w:rsidRDefault="009F3D05" w:rsidP="003D159E">
                      <w:pPr>
                        <w:ind w:firstLine="0"/>
                        <w:jc w:val="center"/>
                        <w:rPr>
                          <w:b/>
                          <w:sz w:val="26"/>
                          <w:szCs w:val="26"/>
                          <w:lang w:val="id-ID"/>
                        </w:rPr>
                      </w:pPr>
                      <w:r>
                        <w:rPr>
                          <w:b/>
                          <w:sz w:val="26"/>
                          <w:szCs w:val="26"/>
                          <w:lang w:val="id-ID"/>
                        </w:rPr>
                        <w:t>FAKULTAS MATEMATIKA DAN ILMU PENGETAHUAN ALAM</w:t>
                      </w:r>
                    </w:p>
                    <w:p w:rsidR="009F3D05" w:rsidRPr="00D47207" w:rsidRDefault="009F3D05" w:rsidP="003D159E">
                      <w:pPr>
                        <w:ind w:firstLine="0"/>
                        <w:jc w:val="center"/>
                        <w:rPr>
                          <w:b/>
                          <w:sz w:val="26"/>
                          <w:szCs w:val="26"/>
                        </w:rPr>
                      </w:pPr>
                      <w:r w:rsidRPr="00D47207">
                        <w:rPr>
                          <w:b/>
                          <w:sz w:val="26"/>
                          <w:szCs w:val="26"/>
                        </w:rPr>
                        <w:t>INSTITUT PERTANIAN BOGOR</w:t>
                      </w:r>
                    </w:p>
                    <w:p w:rsidR="009F3D05" w:rsidRPr="00D47207" w:rsidRDefault="009F3D05" w:rsidP="003D159E">
                      <w:pPr>
                        <w:ind w:firstLine="0"/>
                        <w:jc w:val="center"/>
                        <w:rPr>
                          <w:b/>
                          <w:sz w:val="26"/>
                          <w:szCs w:val="26"/>
                        </w:rPr>
                      </w:pPr>
                      <w:r w:rsidRPr="00D47207">
                        <w:rPr>
                          <w:b/>
                          <w:sz w:val="26"/>
                          <w:szCs w:val="26"/>
                        </w:rPr>
                        <w:t>BOGOR</w:t>
                      </w:r>
                    </w:p>
                    <w:p w:rsidR="009F3D05" w:rsidRPr="00A5203B" w:rsidRDefault="009F3D05"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A5203B" w:rsidRDefault="009F3D05"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9F3D05" w:rsidRPr="00A5203B" w:rsidRDefault="009F3D05"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arahan dari komisi pembimbing dan belum diajukan dalam bentuk apa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9F3D05" w:rsidRPr="0036602D" w:rsidRDefault="009F3D05"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9F3D05" w:rsidRPr="0036602D" w:rsidRDefault="009F3D05"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D159E" w:rsidRDefault="009F3D05"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9F3D05" w:rsidRPr="003D159E" w:rsidRDefault="009F3D05"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F3D05" w:rsidRPr="0036602D" w:rsidRDefault="009F3D05" w:rsidP="00A248CB">
                            <w:pPr>
                              <w:ind w:firstLine="0"/>
                              <w:jc w:val="center"/>
                              <w:rPr>
                                <w:b/>
                                <w:sz w:val="26"/>
                                <w:szCs w:val="26"/>
                                <w:lang w:val="id-ID"/>
                              </w:rPr>
                            </w:pPr>
                            <w:r>
                              <w:rPr>
                                <w:b/>
                                <w:sz w:val="26"/>
                                <w:szCs w:val="26"/>
                                <w:lang w:val="id-ID"/>
                              </w:rPr>
                              <w:t>DEPARTEMEN ILMU KOMPUTER</w:t>
                            </w:r>
                          </w:p>
                          <w:p w:rsidR="009F3D05" w:rsidRPr="0036602D" w:rsidRDefault="009F3D05"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9F3D05" w:rsidRPr="00D47207" w:rsidRDefault="009F3D05" w:rsidP="00A248CB">
                            <w:pPr>
                              <w:ind w:firstLine="0"/>
                              <w:jc w:val="center"/>
                              <w:rPr>
                                <w:b/>
                                <w:sz w:val="26"/>
                                <w:szCs w:val="26"/>
                              </w:rPr>
                            </w:pPr>
                            <w:r w:rsidRPr="00D47207">
                              <w:rPr>
                                <w:b/>
                                <w:sz w:val="26"/>
                                <w:szCs w:val="26"/>
                              </w:rPr>
                              <w:t>INSTITUT PERTANIAN BOGOR</w:t>
                            </w:r>
                          </w:p>
                          <w:p w:rsidR="009F3D05" w:rsidRPr="00D47207" w:rsidRDefault="009F3D05" w:rsidP="00A248CB">
                            <w:pPr>
                              <w:ind w:firstLine="0"/>
                              <w:jc w:val="center"/>
                              <w:rPr>
                                <w:b/>
                                <w:sz w:val="26"/>
                                <w:szCs w:val="26"/>
                              </w:rPr>
                            </w:pPr>
                            <w:r w:rsidRPr="00D47207">
                              <w:rPr>
                                <w:b/>
                                <w:sz w:val="26"/>
                                <w:szCs w:val="26"/>
                              </w:rPr>
                              <w:t>BOGOR</w:t>
                            </w:r>
                          </w:p>
                          <w:p w:rsidR="009F3D05" w:rsidRPr="00A54B8F" w:rsidRDefault="009F3D05"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9F3D05" w:rsidRPr="0036602D" w:rsidRDefault="009F3D05" w:rsidP="00A248CB">
                      <w:pPr>
                        <w:ind w:firstLine="0"/>
                        <w:jc w:val="center"/>
                        <w:rPr>
                          <w:b/>
                          <w:sz w:val="26"/>
                          <w:szCs w:val="26"/>
                          <w:lang w:val="id-ID"/>
                        </w:rPr>
                      </w:pPr>
                      <w:r>
                        <w:rPr>
                          <w:b/>
                          <w:sz w:val="26"/>
                          <w:szCs w:val="26"/>
                          <w:lang w:val="id-ID"/>
                        </w:rPr>
                        <w:t>DEPARTEMEN ILMU KOMPUTER</w:t>
                      </w:r>
                    </w:p>
                    <w:p w:rsidR="009F3D05" w:rsidRPr="0036602D" w:rsidRDefault="009F3D05"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9F3D05" w:rsidRPr="00D47207" w:rsidRDefault="009F3D05" w:rsidP="00A248CB">
                      <w:pPr>
                        <w:ind w:firstLine="0"/>
                        <w:jc w:val="center"/>
                        <w:rPr>
                          <w:b/>
                          <w:sz w:val="26"/>
                          <w:szCs w:val="26"/>
                        </w:rPr>
                      </w:pPr>
                      <w:r w:rsidRPr="00D47207">
                        <w:rPr>
                          <w:b/>
                          <w:sz w:val="26"/>
                          <w:szCs w:val="26"/>
                        </w:rPr>
                        <w:t>INSTITUT PERTANIAN BOGOR</w:t>
                      </w:r>
                    </w:p>
                    <w:p w:rsidR="009F3D05" w:rsidRPr="00D47207" w:rsidRDefault="009F3D05" w:rsidP="00A248CB">
                      <w:pPr>
                        <w:ind w:firstLine="0"/>
                        <w:jc w:val="center"/>
                        <w:rPr>
                          <w:b/>
                          <w:sz w:val="26"/>
                          <w:szCs w:val="26"/>
                        </w:rPr>
                      </w:pPr>
                      <w:r w:rsidRPr="00D47207">
                        <w:rPr>
                          <w:b/>
                          <w:sz w:val="26"/>
                          <w:szCs w:val="26"/>
                        </w:rPr>
                        <w:t>BOGOR</w:t>
                      </w:r>
                    </w:p>
                    <w:p w:rsidR="009F3D05" w:rsidRPr="00A54B8F" w:rsidRDefault="009F3D05"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r w:rsidR="00A54B8F">
        <w:rPr>
          <w:rFonts w:cs="Times New Roman"/>
          <w:lang w:val="id-ID"/>
        </w:rPr>
        <w:t xml:space="preserve">1  </w:t>
      </w:r>
      <w:r w:rsidR="00A54B8F" w:rsidRPr="00A87C4A">
        <w:rPr>
          <w:rFonts w:cs="Times New Roman"/>
          <w:color w:val="FF0000"/>
          <w:lang w:val="id-ID"/>
        </w:rPr>
        <w:t>Dr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9F3D05">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9F3D05"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9F3D05"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9F3D05"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 xml:space="preserve">Ransum yang murah dan berkualitas memerlukan suatu teknik atau metode formulasi ransum yang mudah digunakan, cepat, akurat dalam penentuan komposisi bahan (perhitungan) dan mendapatkan biaya serendah mungkin dalam perhitungannya. Metode formulasi tersebut adalah metode pemrograman linier. Selain metode pemrograman linier,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Diantara metode-metode tersebut, metode pemrograman linier adalah yang paling sesuai untuk diterapkan sebagai metode formulasi ransum karena harga ransum dapat dimasukkan sebagai peubah (fungsi tujuan) dalam perhitungan, akan tetapi dalam perhitungannya secara menual metode ini masih dirasa sangat sulit (</w:t>
      </w:r>
      <w:r w:rsidR="00BD7F4A">
        <w:t>Kusnandar 2004</w:t>
      </w:r>
      <w:r>
        <w:t>).</w:t>
      </w:r>
    </w:p>
    <w:p w:rsidR="00E828C0" w:rsidRDefault="00E828C0" w:rsidP="00E828C0">
      <w:pPr>
        <w:pStyle w:val="Paragraf"/>
      </w:pPr>
      <w:r>
        <w:t xml:space="preserve">Penelitian tentang formulasi ransum ternak sapi sudah pernah dilakukan oleh </w:t>
      </w:r>
      <w:r w:rsidR="00112D6C">
        <w:t>Rahman</w:t>
      </w:r>
      <w:r>
        <w:t xml:space="preserve"> (</w:t>
      </w:r>
      <w:r w:rsidR="00112D6C">
        <w:t>Rahman 2017</w:t>
      </w:r>
      <w:r>
        <w:t xml:space="preserve">). Peneliti membuat sistem formulasi ransum berbasis web dengan batasan hewan ternak sapi potong. Sistem tersebut dapat melakukan formulasi dengan kesamaan dan akurasi yang baik karna hasil perbandingan mendapatkan selisih 0. Penelitian lainnya juga pernah dilakukan oleh </w:t>
      </w:r>
      <w:r w:rsidR="00112D6C">
        <w:t>Muzayyanah</w:t>
      </w:r>
      <w:r>
        <w:t xml:space="preserve"> (</w:t>
      </w:r>
      <w:r w:rsidR="00112D6C">
        <w:t>Muzayyanah 2013</w:t>
      </w:r>
      <w:r>
        <w:t xml:space="preserve">) dalam pembuatan sistem pakar formulasi pakan unggas </w:t>
      </w:r>
      <w:r>
        <w:lastRenderedPageBreak/>
        <w:t xml:space="preserve">menggunakan </w:t>
      </w:r>
      <w:r w:rsidR="00112D6C" w:rsidRPr="00112D6C">
        <w:rPr>
          <w:i/>
        </w:rPr>
        <w:t>linier programming</w:t>
      </w:r>
      <w:r>
        <w:t xml:space="preserve"> pada sistem berbasis </w:t>
      </w:r>
      <w:r w:rsidR="00112D6C" w:rsidRPr="00112D6C">
        <w:rPr>
          <w:i/>
        </w:rPr>
        <w:t>mobile</w:t>
      </w:r>
      <w:r>
        <w:t xml:space="preserve">. Penelitian ini menggunakan metode pengembangan sistem </w:t>
      </w:r>
      <w:r w:rsidR="00112D6C" w:rsidRPr="00112D6C">
        <w:rPr>
          <w:i/>
        </w:rPr>
        <w:t>prototype</w:t>
      </w:r>
      <w:r>
        <w:t>. Hasil dari penelitian ini adalah sebuah sistem pakar yang mampu menghasilkan ransum dengan harga yang lebih murah.</w:t>
      </w:r>
    </w:p>
    <w:p w:rsidR="00710BC0" w:rsidRPr="00710BC0" w:rsidRDefault="00E828C0" w:rsidP="00E828C0">
      <w:pPr>
        <w:pStyle w:val="Paragraf"/>
        <w:rPr>
          <w:szCs w:val="24"/>
          <w:lang w:val="en-US"/>
        </w:rPr>
      </w:pPr>
      <w:r>
        <w:t xml:space="preserve">Sehingga penelitian ini mengadopsi kelebihan dari dua penelitian sebelumnya. Pada penelitian ini diusulkan sebuah sistem pendukung pengambilan keputusan berbasis </w:t>
      </w:r>
      <w:r w:rsidR="00112D6C" w:rsidRPr="00112D6C">
        <w:rPr>
          <w:i/>
        </w:rPr>
        <w:t>mobile</w:t>
      </w:r>
      <w:r>
        <w:t xml:space="preserve"> untuk mendukung formulasi pakan ternak sapi yang mudah digunakan oleh peternak yang lebih sering melakukan aktivitas bergerak. Sistem formulasi ransum ini dibuat untuk mengatur kandungan nutrisi pada pakan ternak sapi berdasar pada kebutuhan ternak dengan tujuan menekan biaya pakan seminimal mungkin. Fomulasi dilakukan dengan menggunakan metode pemrograman linier. Menurut </w:t>
      </w:r>
      <w:r w:rsidR="00112D6C">
        <w:t>Muzayyanah</w:t>
      </w:r>
      <w:r>
        <w:t xml:space="preserve"> (</w:t>
      </w:r>
      <w:r w:rsidR="00112D6C">
        <w:t>Muzayyanah 2013</w:t>
      </w:r>
      <w:r>
        <w:t>) metode ini dipilih karena mampu menangani jumlah variabel yang banyak secara efisien.</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dikembangkan pada sistem berbasis web</w:t>
      </w:r>
      <w:r w:rsidR="002331A3">
        <w:rPr>
          <w:rFonts w:cs="Times New Roman"/>
          <w:szCs w:val="24"/>
          <w:lang w:val="id-ID"/>
        </w:rPr>
        <w:t xml:space="preserve"> </w:t>
      </w:r>
      <w:r w:rsidR="002331A3" w:rsidRPr="002331A3">
        <w:rPr>
          <w:rFonts w:cs="Times New Roman"/>
          <w:szCs w:val="24"/>
        </w:rPr>
        <w:t xml:space="preserve">dan </w:t>
      </w:r>
      <w:r w:rsidR="002331A3" w:rsidRPr="00112D6C">
        <w:rPr>
          <w:rFonts w:cs="Times New Roman"/>
          <w:i/>
          <w:szCs w:val="24"/>
        </w:rPr>
        <w:t>mobile</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lastRenderedPageBreak/>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r w:rsidR="009F3D05">
        <w:fldChar w:fldCharType="begin"/>
      </w:r>
      <w:r w:rsidR="009F3D05">
        <w:instrText xml:space="preserve"> SEQ Gambar \* ARABIC </w:instrText>
      </w:r>
      <w:r w:rsidR="009F3D05">
        <w:fldChar w:fldCharType="separate"/>
      </w:r>
      <w:r w:rsidR="00D4088C">
        <w:rPr>
          <w:noProof/>
        </w:rPr>
        <w:t>1</w:t>
      </w:r>
      <w:r w:rsidR="009F3D05">
        <w:rPr>
          <w:noProof/>
        </w:rPr>
        <w:fldChar w:fldCharType="end"/>
      </w:r>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6F019A" w:rsidRDefault="003D0679" w:rsidP="0022673E">
      <w:pPr>
        <w:pStyle w:val="Paragraf"/>
      </w:pPr>
      <w:r>
        <w:t xml:space="preserve">Menurut Pressman (2010) </w:t>
      </w:r>
      <w:r w:rsidR="00314D00">
        <w:t xml:space="preserve">setelah tahap komunikasi </w:t>
      </w:r>
      <w:r>
        <w:t>dilakukan</w:t>
      </w:r>
      <w:r w:rsidR="00CD4953">
        <w:t>, selanjutnya adalah tahap</w:t>
      </w:r>
      <w:r>
        <w:t xml:space="preserve"> perancangan dan pemodelan sistem. Perancangan dan pemodelan yang dibuat disesuaikan dengan kebutuhan sistem yang telah didefinisikan pada tahap </w:t>
      </w:r>
      <w:r w:rsidR="00F52675">
        <w:t>komunikasi</w:t>
      </w:r>
      <w:r>
        <w:t xml:space="preserve">. </w:t>
      </w:r>
      <w:r w:rsidR="0022673E">
        <w:t>Perancangan dapat dideskripsikan melalui tabel kebutuhan fungsional sistem dan basisdata.</w:t>
      </w:r>
      <w:r>
        <w:t xml:space="preserve">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Penelitian Hidayat dan Mukhlas (2015) menjelaskan persamaan matematis pemrograman linier bertujuan untuk </w:t>
      </w:r>
      <w:r w:rsidR="002D2030">
        <w:t>meminimumkan</w:t>
      </w:r>
      <w:r>
        <w:t xml:space="preserve"> dapat dilihat pada persamaan dibawah ini.</w:t>
      </w:r>
    </w:p>
    <w:p w:rsidR="003D0679" w:rsidRPr="00E73F1F" w:rsidRDefault="005A1CD3" w:rsidP="003D0679">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3D0679" w:rsidRPr="00F804E9"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3D0679" w:rsidRDefault="003D0679" w:rsidP="003D0679">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3D0679" w:rsidRPr="00E73F1F" w:rsidRDefault="003D0679" w:rsidP="003D0679">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3D0679" w:rsidRPr="005E3C61" w:rsidRDefault="003D0679" w:rsidP="003D0679">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3D0679" w:rsidRDefault="003D0679" w:rsidP="003D0679">
      <w:pPr>
        <w:ind w:firstLine="0"/>
        <w:rPr>
          <w:rFonts w:eastAsia="MS Mincho"/>
          <w:lang w:val="id-ID" w:eastAsia="en-US"/>
        </w:rPr>
      </w:pPr>
      <w:r>
        <w:rPr>
          <w:rFonts w:eastAsia="MS Mincho"/>
          <w:lang w:val="id-ID" w:eastAsia="en-US"/>
        </w:rPr>
        <w:t>dengan:</w:t>
      </w:r>
    </w:p>
    <w:p w:rsidR="003D0679" w:rsidRDefault="005A1CD3" w:rsidP="003D0679">
      <w:pPr>
        <w:tabs>
          <w:tab w:val="left" w:pos="426"/>
          <w:tab w:val="left" w:pos="709"/>
        </w:tabs>
        <w:ind w:left="709" w:hanging="709"/>
        <w:rPr>
          <w:rFonts w:eastAsia="MS Mincho"/>
          <w:lang w:val="id-ID" w:eastAsia="en-US"/>
        </w:rPr>
      </w:pPr>
      <w:r>
        <w:rPr>
          <w:rFonts w:eastAsia="MS Mincho"/>
          <w:i/>
          <w:lang w:val="id-ID" w:eastAsia="en-US"/>
        </w:rPr>
        <w:t>Z</w:t>
      </w:r>
      <w:r w:rsidR="003D0679">
        <w:rPr>
          <w:rFonts w:eastAsia="MS Mincho"/>
          <w:i/>
          <w:lang w:val="id-ID" w:eastAsia="en-US"/>
        </w:rPr>
        <w:tab/>
        <w:t>=</w:t>
      </w:r>
      <w:r w:rsidR="003D0679">
        <w:rPr>
          <w:rFonts w:eastAsia="MS Mincho"/>
          <w:i/>
          <w:lang w:val="id-ID" w:eastAsia="en-US"/>
        </w:rPr>
        <w:tab/>
      </w:r>
      <w:r w:rsidR="003D0679">
        <w:rPr>
          <w:rFonts w:eastAsia="MS Mincho"/>
          <w:lang w:val="id-ID" w:eastAsia="en-US"/>
        </w:rPr>
        <w:t>fungsi tujuan yaitu nilai total harga minimum dari pembuatan ransum</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nilai penggunaan bahan pakan dalam bentuk persentase</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koefisien harga tiap pilihan bahan pakan</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3D0679">
        <w:rPr>
          <w:rFonts w:eastAsia="MS Mincho"/>
          <w:lang w:val="id-ID" w:eastAsia="en-US"/>
        </w:rPr>
        <w:tab/>
        <w:t>=</w:t>
      </w:r>
      <w:r w:rsidR="003D0679">
        <w:rPr>
          <w:rFonts w:eastAsia="MS Mincho"/>
          <w:lang w:val="id-ID" w:eastAsia="en-US"/>
        </w:rPr>
        <w:tab/>
        <w:t>koefisien nilai komposisi nutrien yang terkandung dalam suatu bahan pakan</w:t>
      </w:r>
    </w:p>
    <w:p w:rsidR="003D0679" w:rsidRDefault="009F3D05"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3D0679">
        <w:rPr>
          <w:rFonts w:eastAsia="MS Mincho"/>
          <w:lang w:val="id-ID" w:eastAsia="en-US"/>
        </w:rPr>
        <w:tab/>
        <w:t>=</w:t>
      </w:r>
      <w:r w:rsidR="003D0679">
        <w:rPr>
          <w:rFonts w:eastAsia="MS Mincho"/>
          <w:lang w:val="id-ID" w:eastAsia="en-US"/>
        </w:rPr>
        <w:tab/>
        <w:t>nilai pembatas berupa nilai minimum dan maksimum nutrien yang dibutuhkan oleh unggas serta nilai minimum dan maksimum penggunaan bahan pakan</w:t>
      </w:r>
    </w:p>
    <w:p w:rsidR="003D0679" w:rsidRDefault="003D0679" w:rsidP="003D0679">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3622AD" w:rsidRDefault="003D0679" w:rsidP="003622AD">
      <w:pPr>
        <w:pStyle w:val="Paragraf"/>
        <w:tabs>
          <w:tab w:val="left" w:pos="426"/>
        </w:tabs>
        <w:ind w:firstLine="0"/>
      </w:pPr>
      <w:r>
        <w:t>n</w:t>
      </w:r>
      <w:r w:rsidR="005A1CD3">
        <w:tab/>
      </w:r>
      <w:r>
        <w:t>=</w:t>
      </w:r>
      <w:r>
        <w:tab/>
        <w:t>jumlah bahan pakan yang digunakan dalam komposisi pembuatan ransum</w:t>
      </w:r>
    </w:p>
    <w:p w:rsidR="003622AD" w:rsidRDefault="003622AD" w:rsidP="003622AD">
      <w:pPr>
        <w:pStyle w:val="Paragraf"/>
      </w:pPr>
      <w:r>
        <w:t>Menurut Hidayat dan Mukhlas (2015) pemrograman linier memiliki syarat, yaitu:</w:t>
      </w:r>
    </w:p>
    <w:p w:rsidR="003622AD" w:rsidRDefault="003622AD" w:rsidP="00112D6C">
      <w:pPr>
        <w:pStyle w:val="Paragraf"/>
        <w:numPr>
          <w:ilvl w:val="0"/>
          <w:numId w:val="49"/>
        </w:numPr>
        <w:ind w:left="284" w:hanging="284"/>
      </w:pPr>
      <w:r>
        <w:t xml:space="preserve">Pemrograman linier harus memiliki fungsi tujuan (objective function) berupa garis lurus dengan persamaan fungsi Z atau f(Z), </w:t>
      </w:r>
      <w:r w:rsidRPr="003622AD">
        <w:rPr>
          <w:i/>
        </w:rPr>
        <w:t>c</w:t>
      </w:r>
      <w:r>
        <w:t xml:space="preserve"> adalah cost coefficient</w:t>
      </w:r>
      <w:r w:rsidR="002D2030">
        <w:t>.</w:t>
      </w:r>
    </w:p>
    <w:p w:rsidR="003622AD" w:rsidRDefault="003622AD" w:rsidP="00112D6C">
      <w:pPr>
        <w:pStyle w:val="Paragraf"/>
        <w:numPr>
          <w:ilvl w:val="0"/>
          <w:numId w:val="49"/>
        </w:numPr>
        <w:ind w:left="284" w:hanging="284"/>
      </w:pPr>
      <w:r>
        <w:t xml:space="preserve">Harus memiliki kendala (constraints), yang dinyatakan garis lurus, dimana </w:t>
      </w:r>
      <w:r w:rsidRPr="003622AD">
        <w:rPr>
          <w:i/>
        </w:rPr>
        <w:t>a</w:t>
      </w:r>
      <w:r>
        <w:t xml:space="preserve"> = koefisien input</w:t>
      </w:r>
      <w:r w:rsidR="002D2030">
        <w:t xml:space="preserve"> </w:t>
      </w:r>
      <w:r>
        <w:t xml:space="preserve">output dan </w:t>
      </w:r>
      <w:r w:rsidRPr="003622AD">
        <w:rPr>
          <w:i/>
        </w:rPr>
        <w:t>b</w:t>
      </w:r>
      <w:r>
        <w:t xml:space="preserve"> = jumlah sumber daya yang tersedia.</w:t>
      </w:r>
    </w:p>
    <w:p w:rsidR="003622AD" w:rsidRDefault="003622AD" w:rsidP="003622AD">
      <w:pPr>
        <w:pStyle w:val="Paragraf"/>
        <w:numPr>
          <w:ilvl w:val="0"/>
          <w:numId w:val="49"/>
        </w:numPr>
        <w:ind w:left="284" w:hanging="284"/>
      </w:pPr>
      <w:r>
        <w:t xml:space="preserve">Nilai x adalah positif atau sama dengan nol. Tidak boleh ada nilai x </w:t>
      </w:r>
      <w:r w:rsidR="002D2030">
        <w:t>bernilai</w:t>
      </w:r>
      <w:r>
        <w:t xml:space="preserve"> negatif.</w:t>
      </w:r>
    </w:p>
    <w:p w:rsidR="003622AD" w:rsidRDefault="003622AD" w:rsidP="003622AD">
      <w:pPr>
        <w:pStyle w:val="Paragraf"/>
      </w:pPr>
      <w:r>
        <w:t>Pemrograman linier dapat digunakan untuk menentukan campuran makanan ternak dengan efisien. Pemrograman linier mampu menentukan kombinasi terbaik antar pakan yang tersedia. Tiap pakan memiliki kandungan nutrisi dan harga yang berbeda sehingga pemrograman linier harus mampu memformulasikan ransum hingga mendapatkan ransum dengan harga paling minimum. Hasil dari formulasi tergantung pada nilai yang digunakan untuk kandungan nutrisi dan kebutuhan lainnya yang diperlukan dalam ransum. Harga juga dipengaruhi oleh komposisi nutris</w:t>
      </w:r>
      <w:r w:rsidR="002D2030">
        <w:t>i dari bahan pakan yang dipilih</w:t>
      </w:r>
      <w:r>
        <w:t xml:space="preserve"> dan unit harga dari tiap bahan pakan yang </w:t>
      </w:r>
      <w:r>
        <w:lastRenderedPageBreak/>
        <w:t xml:space="preserve">digunakan. Meminimumkan harga pakan akan menjadi fungsi tujuan dari </w:t>
      </w:r>
      <w:r w:rsidR="002D2030">
        <w:t>pemodelan ini</w:t>
      </w:r>
      <w:r>
        <w:t xml:space="preserve">, dengan kendala-kendala kandungan nutrisi dari setiap bahan pakan dengan </w:t>
      </w:r>
      <w:r w:rsidR="002D2030">
        <w:t>kebutuhan nutrisi jenis ruminansia yang diinputkan</w:t>
      </w:r>
      <w:r>
        <w:t xml:space="preserve"> (Hidayat dan Mukhlas 2015).</w:t>
      </w:r>
    </w:p>
    <w:p w:rsidR="003622AD" w:rsidRDefault="003622AD" w:rsidP="003622AD">
      <w:pPr>
        <w:pStyle w:val="Paragraf"/>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B56F6C">
      <w:pPr>
        <w:pStyle w:val="Paragraf"/>
      </w:pPr>
      <w:bookmarkStart w:id="42" w:name="_Toc456607952"/>
      <w:r w:rsidRPr="00901321">
        <w:t>Membangun prototype dengan mengimplementasikan</w:t>
      </w:r>
      <w:r w:rsidR="002D2030" w:rsidRPr="00901321">
        <w:t xml:space="preserve"> </w:t>
      </w:r>
      <w:r w:rsidRPr="00901321">
        <w:t xml:space="preserve">hasil perancangan pada tahap sebelumnya. </w:t>
      </w:r>
      <w:r w:rsidR="00DA0AC3" w:rsidRPr="00901321">
        <w:rPr>
          <w:i/>
        </w:rPr>
        <w:t xml:space="preserve">Prototype </w:t>
      </w:r>
      <w:r w:rsidR="00DA0AC3" w:rsidRPr="00901321">
        <w:t xml:space="preserve">dibuat dalam bentuk gambaran antarmuka sistem serta input yang </w:t>
      </w:r>
      <w:r w:rsidR="00DA0AC3">
        <w:t>dibutuhkan dan output yang akan dihasilkan</w:t>
      </w:r>
      <w:r w:rsidR="00B56F6C">
        <w:t xml:space="preserve">. </w:t>
      </w:r>
      <w:r w:rsidR="00B56F6C">
        <w:rPr>
          <w:i/>
        </w:rPr>
        <w:t xml:space="preserve">Prototype </w:t>
      </w:r>
      <w:r w:rsidR="00B56F6C">
        <w:t xml:space="preserve"> harus mampu menggambarkan sistem yang akan dikembangkan. Komponen yang digunakan dalam pembuatan </w:t>
      </w:r>
      <w:r w:rsidR="00B56F6C">
        <w:rPr>
          <w:i/>
        </w:rPr>
        <w:t xml:space="preserve">prototype </w:t>
      </w:r>
      <w:r w:rsidR="00B56F6C">
        <w:t>harus berdasarkan hasil perancangan dari tahap perancangan dan pemodelan.</w:t>
      </w:r>
    </w:p>
    <w:p w:rsidR="00901321" w:rsidRDefault="00901321" w:rsidP="00B56F6C">
      <w:pPr>
        <w:pStyle w:val="Paragraf"/>
        <w:rPr>
          <w:rFonts w:eastAsiaTheme="majorEastAsia" w:cstheme="majorBidi"/>
          <w:b/>
          <w:bCs/>
        </w:rPr>
      </w:pPr>
    </w:p>
    <w:bookmarkEnd w:id="42"/>
    <w:p w:rsidR="006F019A" w:rsidRPr="003622AD" w:rsidRDefault="003622AD" w:rsidP="006F019A">
      <w:pPr>
        <w:pStyle w:val="Heading3"/>
        <w:rPr>
          <w:i/>
          <w:lang w:val="id-ID"/>
        </w:rPr>
      </w:pPr>
      <w:r>
        <w:rPr>
          <w:i/>
          <w:lang w:val="id-ID"/>
        </w:rPr>
        <w:t xml:space="preserve">Deployment Delivery </w:t>
      </w:r>
      <w:r>
        <w:rPr>
          <w:lang w:val="id-ID"/>
        </w:rPr>
        <w:t xml:space="preserve">dan </w:t>
      </w:r>
      <w:r>
        <w:rPr>
          <w:i/>
          <w:lang w:val="id-ID"/>
        </w:rPr>
        <w:t>Feedback</w:t>
      </w:r>
    </w:p>
    <w:p w:rsidR="003C2165" w:rsidRDefault="003622AD" w:rsidP="003C2165">
      <w:pPr>
        <w:pStyle w:val="Paragraf"/>
      </w:pPr>
      <w:r>
        <w:t xml:space="preserve">Prototype yang sudah disepakati kemudian dirancang dan dikembangkan </w:t>
      </w:r>
      <w:r w:rsidR="003973E5">
        <w:t>menjadi sebuah sistem</w:t>
      </w:r>
      <w:r>
        <w:t xml:space="preserve">. </w:t>
      </w:r>
      <w:r w:rsidR="003973E5" w:rsidRPr="00480DB2">
        <w:t xml:space="preserve">Sistem yang telah dikembangkan </w:t>
      </w:r>
      <w:r w:rsidR="000C0FBC" w:rsidRPr="00480DB2">
        <w:t xml:space="preserve">dilakukan evaluasi oleh pengguna </w:t>
      </w:r>
      <w:r w:rsidR="003973E5" w:rsidRPr="00480DB2">
        <w:t>yang mema</w:t>
      </w:r>
      <w:r w:rsidR="00970A48" w:rsidRPr="00480DB2">
        <w:t>hami alur proses</w:t>
      </w:r>
      <w:r w:rsidR="003973E5" w:rsidRPr="00480DB2">
        <w:t xml:space="preserve"> formulasi</w:t>
      </w:r>
      <w:r w:rsidR="00970A48" w:rsidRPr="00480DB2">
        <w:t xml:space="preserve"> ransum</w:t>
      </w:r>
      <w:r w:rsidR="003973E5" w:rsidRPr="00480DB2">
        <w:t>. Evaluasi ber</w:t>
      </w:r>
      <w:r w:rsidR="000C0FBC" w:rsidRPr="00480DB2">
        <w:t>tujuan untuk</w:t>
      </w:r>
      <w:r w:rsidR="003973E5" w:rsidRPr="00480DB2">
        <w:t xml:space="preserve"> memastikan alur proses pada sistem yang telah dikembangkan sesuai dengan kebutuhan pengguna dan tidak ada tahapan atau hasil </w:t>
      </w:r>
      <w:r w:rsidR="00773940" w:rsidRPr="00480DB2">
        <w:t>peng</w:t>
      </w:r>
      <w:r w:rsidR="003973E5" w:rsidRPr="00480DB2">
        <w:t>hitungan yang keliru</w:t>
      </w:r>
      <w:r w:rsidR="000C0FBC" w:rsidRPr="00480DB2">
        <w:t>.</w:t>
      </w:r>
      <w:r w:rsidR="003C2165">
        <w:t xml:space="preserve">  </w:t>
      </w:r>
      <w:r w:rsidR="003C2165" w:rsidRPr="00480DB2">
        <w:t>Jika hasil evaluasi sudah sesuai dengan kebutuhan pengguna maka pengembangan selesai dilakukan, jika evaluasi belum sesuai kebutuhan maka prototype diperbaiki dengan melakukan iterasi selanjutnya.</w:t>
      </w:r>
      <w:r w:rsidR="000C0FBC" w:rsidRPr="00480DB2">
        <w:t xml:space="preserve"> </w:t>
      </w:r>
    </w:p>
    <w:p w:rsidR="00CE55E0" w:rsidRDefault="00CE55E0" w:rsidP="003C2165">
      <w:pPr>
        <w:pStyle w:val="Paragraf"/>
      </w:pPr>
      <w:r>
        <w:t xml:space="preserve">Kelayakan sistem juga diuji </w:t>
      </w:r>
      <w:r>
        <w:t xml:space="preserve">menggunakan MAPE dan MSE. </w:t>
      </w:r>
      <w:r>
        <w:t>Pengujian ini</w:t>
      </w:r>
      <w:r>
        <w:t xml:space="preserve"> bertujuan untuk mengetahui hasil dari optimasi </w:t>
      </w:r>
      <w:r>
        <w:rPr>
          <w:i/>
        </w:rPr>
        <w:t>linier progrmamming</w:t>
      </w:r>
      <w:r>
        <w:t>.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merupakan rata-rata selisih kuadrat antara nilai prediksi dengan nilai aktual. Nilai MAPE dan MSE dapat dihitung dengan persamaan berikut:</w:t>
      </w:r>
    </w:p>
    <w:p w:rsidR="00CE55E0" w:rsidRPr="003622AD" w:rsidRDefault="00CE55E0" w:rsidP="00CE55E0">
      <w:pPr>
        <w:ind w:firstLine="0"/>
        <w:rPr>
          <w:rFonts w:cs="Times New Roman"/>
          <w:b/>
          <w:lang w:val="id-ID"/>
        </w:rPr>
      </w:pPr>
      <w:r w:rsidRPr="003622AD">
        <w:rPr>
          <w:rFonts w:cs="Times New Roman"/>
          <w:b/>
          <w:lang w:val="id-ID"/>
        </w:rPr>
        <w:t>RUMUS</w:t>
      </w:r>
    </w:p>
    <w:p w:rsidR="00CE55E0" w:rsidRDefault="00CE55E0" w:rsidP="003C2165">
      <w:pPr>
        <w:ind w:firstLine="0"/>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Default="00FE0F2A" w:rsidP="003C2165">
      <w:pPr>
        <w:pStyle w:val="Paragraf"/>
        <w:ind w:firstLine="0"/>
        <w:rPr>
          <w:rFonts w:cs="Times New Roman"/>
        </w:rPr>
      </w:pPr>
      <w:r>
        <w:t xml:space="preserve"> </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502374" w:rsidRPr="00502374" w:rsidRDefault="00502374" w:rsidP="00502374">
      <w:pPr>
        <w:rPr>
          <w:lang w:val="id-ID"/>
        </w:rPr>
      </w:pPr>
      <w:r>
        <w:rPr>
          <w:lang w:val="id-ID"/>
        </w:rPr>
        <w:t xml:space="preserve">Proses pengembangan sistem </w:t>
      </w:r>
      <w:bookmarkStart w:id="47" w:name="_GoBack"/>
      <w:bookmarkEnd w:id="47"/>
    </w:p>
    <w:p w:rsidR="006F019A" w:rsidRPr="005A5CE5" w:rsidRDefault="005A5CE5" w:rsidP="006F019A">
      <w:pPr>
        <w:pStyle w:val="Heading2"/>
        <w:rPr>
          <w:szCs w:val="24"/>
          <w:lang w:val="id-ID"/>
        </w:rPr>
      </w:pPr>
      <w:r>
        <w:rPr>
          <w:szCs w:val="24"/>
          <w:lang w:val="id-ID"/>
        </w:rPr>
        <w:lastRenderedPageBreak/>
        <w:t>Komunikasi</w:t>
      </w:r>
    </w:p>
    <w:p w:rsidR="00D34BA4" w:rsidRPr="00D813C9" w:rsidRDefault="00431884" w:rsidP="006F019A">
      <w:pPr>
        <w:pStyle w:val="Paragraf"/>
      </w:pPr>
      <w:r>
        <w:t xml:space="preserve">Komunikasi pada iterasi pertama menghasilkan daftar kebutuhan sistem dan tahapan dalam melakukan formulasi. </w:t>
      </w:r>
      <w:r w:rsidR="00D813C9">
        <w:t xml:space="preserve">Daftar kebutuhan sistem pada tahap ini dapat dilihat melalui </w:t>
      </w:r>
      <w:r w:rsidR="00D813C9" w:rsidRPr="00D813C9">
        <w:rPr>
          <w:i/>
        </w:rPr>
        <w:t>use case</w:t>
      </w:r>
      <w:r w:rsidR="00D813C9">
        <w:rPr>
          <w:i/>
        </w:rPr>
        <w:t xml:space="preserve"> </w:t>
      </w:r>
      <w:r w:rsidR="00D813C9">
        <w:t>pada Gambar X. Tahapan dalam melakukan formulasi dapat dilihat pada Gambar X.</w:t>
      </w:r>
    </w:p>
    <w:p w:rsidR="008127F1" w:rsidRDefault="008127F1" w:rsidP="0030018A">
      <w:pPr>
        <w:pStyle w:val="Paragraf"/>
        <w:rPr>
          <w:rFonts w:eastAsiaTheme="majorEastAsia" w:cstheme="majorBidi"/>
          <w:b/>
          <w:bCs/>
          <w:szCs w:val="26"/>
        </w:rPr>
      </w:pPr>
      <w:bookmarkStart w:id="48" w:name="_Toc456607956"/>
    </w:p>
    <w:bookmarkEnd w:id="48"/>
    <w:p w:rsidR="006F019A" w:rsidRPr="004E7B45" w:rsidRDefault="00D813C9" w:rsidP="006F019A">
      <w:pPr>
        <w:pStyle w:val="Heading2"/>
        <w:rPr>
          <w:lang w:val="id-ID"/>
        </w:rPr>
      </w:pPr>
      <w:r>
        <w:rPr>
          <w:lang w:val="id-ID"/>
        </w:rPr>
        <w:t>Perancangan dan Pemodelan</w:t>
      </w:r>
    </w:p>
    <w:p w:rsidR="00A1245A" w:rsidRDefault="00684515" w:rsidP="006F019A">
      <w:pPr>
        <w:pStyle w:val="Paragraf"/>
      </w:pPr>
      <w:r>
        <w:t xml:space="preserve">Hasil dari tahapan komunikasi dikembangkan menjadi perancangan </w:t>
      </w:r>
      <w:r w:rsidR="00314D00">
        <w:t>kebutuhan fungsional sistem</w:t>
      </w:r>
      <w:r>
        <w:t xml:space="preserve"> dan basisdata.</w:t>
      </w:r>
      <w:r w:rsidR="00B20039">
        <w:t xml:space="preserve"> </w:t>
      </w:r>
      <w:r w:rsidR="00314D00">
        <w:t xml:space="preserve">Kebutuhan fungsional dapat dilihat pada Tabel X. Perancangan basisdata dapat dilihat pada Gambar X. </w:t>
      </w:r>
      <w:r w:rsidR="001D3FD6">
        <w:t>P</w:t>
      </w:r>
      <w:r w:rsidR="008475E6">
        <w:t>ada ta</w:t>
      </w:r>
      <w:r w:rsidR="00C43D08">
        <w:t>h</w:t>
      </w:r>
      <w:r w:rsidR="008475E6">
        <w:t>ap ini p</w:t>
      </w:r>
      <w:r w:rsidR="001D3FD6">
        <w:t xml:space="preserve">emodelan </w:t>
      </w:r>
      <w:r w:rsidR="001D3FD6">
        <w:rPr>
          <w:i/>
        </w:rPr>
        <w:t>linier programming</w:t>
      </w:r>
      <w:r w:rsidR="001D3FD6">
        <w:t xml:space="preserve"> dijabarkan menjadi sebuah alur data</w:t>
      </w:r>
      <w:r w:rsidR="000A73E7">
        <w:t xml:space="preserve"> </w:t>
      </w:r>
      <w:r w:rsidR="001D3FD6">
        <w:t>yang dapat dilihat pada Gambar X.</w:t>
      </w:r>
    </w:p>
    <w:p w:rsidR="00DA0AC3" w:rsidRDefault="00DA0AC3" w:rsidP="006F019A">
      <w:pPr>
        <w:pStyle w:val="Paragraf"/>
      </w:pPr>
    </w:p>
    <w:p w:rsidR="00DA0AC3" w:rsidRPr="00DA0AC3" w:rsidRDefault="00DA0AC3" w:rsidP="00DA0AC3">
      <w:pPr>
        <w:pStyle w:val="Paragraf"/>
        <w:jc w:val="center"/>
        <w:rPr>
          <w:b/>
        </w:rPr>
      </w:pPr>
      <w:r>
        <w:rPr>
          <w:b/>
        </w:rPr>
        <w:t xml:space="preserve">Pembuatan </w:t>
      </w:r>
      <w:r w:rsidRPr="00DA0AC3">
        <w:rPr>
          <w:b/>
          <w:i/>
        </w:rPr>
        <w:t>Prototype</w:t>
      </w:r>
    </w:p>
    <w:p w:rsidR="00A1245A" w:rsidRDefault="00A1245A" w:rsidP="006F019A">
      <w:pPr>
        <w:pStyle w:val="Paragraf"/>
      </w:pPr>
    </w:p>
    <w:p w:rsidR="002C5D7F" w:rsidRDefault="002C5D7F" w:rsidP="006F019A">
      <w:pPr>
        <w:pStyle w:val="Paragraf"/>
      </w:pPr>
    </w:p>
    <w:p w:rsidR="006F019A" w:rsidRDefault="00AA54E4" w:rsidP="006F019A">
      <w:pPr>
        <w:pStyle w:val="Paragraf"/>
      </w:pPr>
      <w:r>
        <w:t xml:space="preserve">Setelah melakukan perencanaan dan mendapatkan berbagai informasi, desain dilakukan sebagai wujud konkret dari ide pengembangan </w:t>
      </w:r>
      <w:r w:rsidR="007A420C">
        <w:t xml:space="preserve">sistem. Hal ini dilakukan untuk mengurangi risiko kesalahan pada tahap </w:t>
      </w:r>
      <w:r w:rsidR="007A420C">
        <w:rPr>
          <w:i/>
        </w:rPr>
        <w:t xml:space="preserve">coding </w:t>
      </w:r>
      <w:r w:rsidR="007A420C">
        <w:t xml:space="preserve">yang disebabkan ketidaksesuaian sistem yang dihasilkan oleh pengembang dengan sistem yang diinginan oleh </w:t>
      </w:r>
      <w:r w:rsidR="007A420C">
        <w:rPr>
          <w:i/>
        </w:rPr>
        <w:t>user.</w:t>
      </w:r>
      <w:r>
        <w:t xml:space="preserve"> </w:t>
      </w:r>
      <w:r w:rsidR="006F019A">
        <w:rPr>
          <w:i/>
        </w:rPr>
        <w:t>User stories</w:t>
      </w:r>
      <w:r w:rsidR="006F019A">
        <w:t xml:space="preserve"> yang telah disusun pada tahap perencanaan dapat digambarkan dalam bentuk diagram </w:t>
      </w:r>
      <w:r w:rsidR="006F019A">
        <w:rPr>
          <w:i/>
        </w:rPr>
        <w:t>user case</w:t>
      </w:r>
      <w:r w:rsidR="006F019A">
        <w:t xml:space="preserve"> pada Gambar 2.</w:t>
      </w:r>
    </w:p>
    <w:p w:rsidR="00FD4E26" w:rsidRDefault="00FD4E26" w:rsidP="006F019A">
      <w:pPr>
        <w:pStyle w:val="Paragraf"/>
      </w:pPr>
    </w:p>
    <w:p w:rsidR="00A15662" w:rsidRDefault="00A15662" w:rsidP="006F019A">
      <w:pPr>
        <w:pStyle w:val="Paragraf"/>
      </w:pPr>
    </w:p>
    <w:p w:rsidR="00AF72B0" w:rsidRDefault="00307B00"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lastRenderedPageBreak/>
        <w:drawing>
          <wp:inline distT="0" distB="0" distL="0" distR="0">
            <wp:extent cx="3667125" cy="4303178"/>
            <wp:effectExtent l="19050" t="0" r="9525" b="0"/>
            <wp:docPr id="14" name="Picture 13" descr="1 Use c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se case .png"/>
                    <pic:cNvPicPr/>
                  </pic:nvPicPr>
                  <pic:blipFill>
                    <a:blip r:embed="rId13" cstate="print"/>
                    <a:srcRect t="2186" b="22951"/>
                    <a:stretch>
                      <a:fillRect/>
                    </a:stretch>
                  </pic:blipFill>
                  <pic:spPr>
                    <a:xfrm>
                      <a:off x="0" y="0"/>
                      <a:ext cx="3671055" cy="4307790"/>
                    </a:xfrm>
                    <a:prstGeom prst="rect">
                      <a:avLst/>
                    </a:prstGeom>
                  </pic:spPr>
                </pic:pic>
              </a:graphicData>
            </a:graphic>
          </wp:inline>
        </w:drawing>
      </w:r>
    </w:p>
    <w:p w:rsidR="006F019A" w:rsidRPr="00FD4E26" w:rsidRDefault="00AF72B0" w:rsidP="00FD4E26">
      <w:pPr>
        <w:pStyle w:val="Caption"/>
        <w:spacing w:before="240" w:after="480"/>
        <w:ind w:left="0" w:firstLine="0"/>
        <w:jc w:val="center"/>
        <w:rPr>
          <w:rFonts w:cs="Times New Roman"/>
          <w:szCs w:val="24"/>
          <w:lang w:val="id-ID" w:eastAsia="id-ID"/>
        </w:rPr>
      </w:pPr>
      <w:r>
        <w:t xml:space="preserve">Gambar </w:t>
      </w:r>
      <w:r w:rsidR="009F3D05">
        <w:fldChar w:fldCharType="begin"/>
      </w:r>
      <w:r w:rsidR="009F3D05">
        <w:instrText xml:space="preserve"> SEQ Gambar \* ARABIC </w:instrText>
      </w:r>
      <w:r w:rsidR="009F3D05">
        <w:fldChar w:fldCharType="separate"/>
      </w:r>
      <w:r w:rsidR="00D4088C">
        <w:rPr>
          <w:noProof/>
        </w:rPr>
        <w:t>2</w:t>
      </w:r>
      <w:r w:rsidR="009F3D05">
        <w:rPr>
          <w:noProof/>
        </w:rPr>
        <w:fldChar w:fldCharType="end"/>
      </w:r>
      <w:r>
        <w:rPr>
          <w:lang w:val="id-ID"/>
        </w:rPr>
        <w:t xml:space="preserve">  </w:t>
      </w:r>
      <w:bookmarkStart w:id="49" w:name="_Toc462304077"/>
      <w:r>
        <w:rPr>
          <w:lang w:val="id-ID"/>
        </w:rPr>
        <w:t xml:space="preserve">Diagram </w:t>
      </w:r>
      <w:r>
        <w:rPr>
          <w:i/>
          <w:lang w:val="id-ID"/>
        </w:rPr>
        <w:t xml:space="preserve">use case </w:t>
      </w:r>
      <w:r>
        <w:rPr>
          <w:lang w:val="id-ID"/>
        </w:rPr>
        <w:t>SiMURAA</w:t>
      </w:r>
      <w:bookmarkEnd w:id="49"/>
    </w:p>
    <w:p w:rsidR="003014DC" w:rsidRDefault="006F019A" w:rsidP="00FD4E26">
      <w:pPr>
        <w:pStyle w:val="Paragraf"/>
        <w:rPr>
          <w:bCs/>
          <w:szCs w:val="18"/>
        </w:rPr>
      </w:pPr>
      <w:r>
        <w:t xml:space="preserve">Untuk dapat menjalankan seluruh kegiatan pada </w:t>
      </w:r>
      <w:r>
        <w:rPr>
          <w:i/>
        </w:rPr>
        <w:t xml:space="preserve">use case </w:t>
      </w:r>
      <w:r>
        <w:t>selain mendaftar akun,</w:t>
      </w:r>
      <w:r w:rsidR="00387204">
        <w:t xml:space="preserve"> user harus melakukan</w:t>
      </w:r>
      <w:r>
        <w:t xml:space="preserve"> </w:t>
      </w:r>
      <w:r>
        <w:rPr>
          <w:i/>
        </w:rPr>
        <w:t xml:space="preserve">login </w:t>
      </w:r>
      <w:r>
        <w:t xml:space="preserve">terlebih dahulu untuk dapat masuk ke dalam SiMURAA. Setelah selesai melakukan aktivitas, </w:t>
      </w:r>
      <w:r>
        <w:rPr>
          <w:i/>
        </w:rPr>
        <w:t xml:space="preserve">logout </w:t>
      </w:r>
      <w:r>
        <w:t>dari s</w:t>
      </w:r>
      <w:r w:rsidR="0088368D">
        <w:t xml:space="preserve">istem juga dapat dilakukan </w:t>
      </w:r>
      <w:r>
        <w:t xml:space="preserve">oleh </w:t>
      </w:r>
      <w:r>
        <w:rPr>
          <w:i/>
        </w:rPr>
        <w:t xml:space="preserve">user. </w:t>
      </w:r>
      <w:r>
        <w:t xml:space="preserve">Kebutuhan fungsional </w:t>
      </w:r>
      <w:r>
        <w:rPr>
          <w:i/>
        </w:rPr>
        <w:t xml:space="preserve">user </w:t>
      </w:r>
      <w:r>
        <w:t xml:space="preserve">SiMURAA sesuai dengan diagram </w:t>
      </w:r>
      <w:r>
        <w:rPr>
          <w:i/>
        </w:rPr>
        <w:t>use case</w:t>
      </w:r>
      <w:r>
        <w:t xml:space="preserve"> dapat dilihat pada Tabel 1.</w:t>
      </w:r>
      <w:r w:rsidR="003014DC">
        <w:br w:type="page"/>
      </w:r>
    </w:p>
    <w:p w:rsidR="00AF72B0" w:rsidRDefault="00AF72B0" w:rsidP="00C90D02">
      <w:pPr>
        <w:pStyle w:val="Caption"/>
        <w:keepNext/>
        <w:spacing w:after="60"/>
        <w:jc w:val="center"/>
      </w:pPr>
      <w:r>
        <w:lastRenderedPageBreak/>
        <w:t xml:space="preserve">Tabel </w:t>
      </w:r>
      <w:r w:rsidR="009F3D05">
        <w:fldChar w:fldCharType="begin"/>
      </w:r>
      <w:r w:rsidR="009F3D05">
        <w:instrText xml:space="preserve"> SEQ Tabel \* ARABIC </w:instrText>
      </w:r>
      <w:r w:rsidR="009F3D05">
        <w:fldChar w:fldCharType="separate"/>
      </w:r>
      <w:r w:rsidR="003A2F2A">
        <w:rPr>
          <w:noProof/>
        </w:rPr>
        <w:t>1</w:t>
      </w:r>
      <w:r w:rsidR="009F3D05">
        <w:rPr>
          <w:noProof/>
        </w:rPr>
        <w:fldChar w:fldCharType="end"/>
      </w:r>
      <w:r>
        <w:rPr>
          <w:lang w:val="id-ID"/>
        </w:rPr>
        <w:t xml:space="preserve">  </w:t>
      </w:r>
      <w:bookmarkStart w:id="50" w:name="_Toc461176889"/>
      <w:r>
        <w:rPr>
          <w:lang w:val="id-ID"/>
        </w:rPr>
        <w:t xml:space="preserve">Kebutuhan fungsional </w:t>
      </w:r>
      <w:r>
        <w:rPr>
          <w:i/>
          <w:lang w:val="id-ID"/>
        </w:rPr>
        <w:t xml:space="preserve">user </w:t>
      </w:r>
      <w:r>
        <w:rPr>
          <w:lang w:val="id-ID"/>
        </w:rPr>
        <w:t>SiMURAA</w:t>
      </w:r>
      <w:bookmarkEnd w:id="50"/>
    </w:p>
    <w:tbl>
      <w:tblPr>
        <w:tblW w:w="7957" w:type="dxa"/>
        <w:jc w:val="center"/>
        <w:tblBorders>
          <w:top w:val="single" w:sz="4" w:space="0" w:color="auto"/>
          <w:bottom w:val="single" w:sz="4" w:space="0" w:color="auto"/>
        </w:tblBorders>
        <w:tblLook w:val="04A0" w:firstRow="1" w:lastRow="0" w:firstColumn="1" w:lastColumn="0" w:noHBand="0" w:noVBand="1"/>
      </w:tblPr>
      <w:tblGrid>
        <w:gridCol w:w="1013"/>
        <w:gridCol w:w="1962"/>
        <w:gridCol w:w="4982"/>
      </w:tblGrid>
      <w:tr w:rsidR="006F019A" w:rsidRPr="002A0F55" w:rsidTr="00C90D02">
        <w:trPr>
          <w:tblHeader/>
          <w:jc w:val="center"/>
        </w:trPr>
        <w:tc>
          <w:tcPr>
            <w:tcW w:w="1013" w:type="dxa"/>
            <w:tcBorders>
              <w:top w:val="single" w:sz="4" w:space="0" w:color="auto"/>
              <w:bottom w:val="single" w:sz="4" w:space="0" w:color="auto"/>
            </w:tcBorders>
            <w:shd w:val="clear" w:color="auto" w:fill="auto"/>
          </w:tcPr>
          <w:p w:rsidR="006F019A" w:rsidRPr="002A0F55" w:rsidRDefault="00353AE6" w:rsidP="00353AE6">
            <w:pPr>
              <w:spacing w:before="60" w:after="60"/>
              <w:ind w:firstLine="0"/>
              <w:jc w:val="left"/>
              <w:rPr>
                <w:szCs w:val="24"/>
                <w:lang w:val="id-ID"/>
              </w:rPr>
            </w:pPr>
            <w:r>
              <w:rPr>
                <w:iCs/>
                <w:szCs w:val="24"/>
                <w:lang w:val="id-ID"/>
              </w:rPr>
              <w:t>Kode f</w:t>
            </w:r>
            <w:r w:rsidR="006F019A">
              <w:rPr>
                <w:iCs/>
                <w:szCs w:val="24"/>
                <w:lang w:val="id-ID"/>
              </w:rPr>
              <w:t>ungsi</w:t>
            </w:r>
          </w:p>
        </w:tc>
        <w:tc>
          <w:tcPr>
            <w:tcW w:w="1962" w:type="dxa"/>
            <w:tcBorders>
              <w:top w:val="single" w:sz="4" w:space="0" w:color="auto"/>
              <w:bottom w:val="single" w:sz="4" w:space="0" w:color="auto"/>
            </w:tcBorders>
          </w:tcPr>
          <w:p w:rsidR="006F019A" w:rsidRDefault="00353AE6" w:rsidP="00353AE6">
            <w:pPr>
              <w:spacing w:before="60" w:after="60"/>
              <w:ind w:firstLine="0"/>
              <w:jc w:val="left"/>
              <w:rPr>
                <w:iCs/>
                <w:szCs w:val="24"/>
                <w:lang w:val="id-ID"/>
              </w:rPr>
            </w:pPr>
            <w:r>
              <w:rPr>
                <w:iCs/>
                <w:szCs w:val="24"/>
                <w:lang w:val="id-ID"/>
              </w:rPr>
              <w:t>Kebutuhan f</w:t>
            </w:r>
            <w:r w:rsidR="006F019A">
              <w:rPr>
                <w:iCs/>
                <w:szCs w:val="24"/>
                <w:lang w:val="id-ID"/>
              </w:rPr>
              <w:t>ungsional</w:t>
            </w:r>
          </w:p>
        </w:tc>
        <w:tc>
          <w:tcPr>
            <w:tcW w:w="4982" w:type="dxa"/>
            <w:tcBorders>
              <w:top w:val="single" w:sz="4" w:space="0" w:color="auto"/>
              <w:bottom w:val="single" w:sz="4" w:space="0" w:color="auto"/>
            </w:tcBorders>
            <w:shd w:val="clear" w:color="auto" w:fill="auto"/>
          </w:tcPr>
          <w:p w:rsidR="006F019A" w:rsidRPr="00CD05FB" w:rsidRDefault="006F019A" w:rsidP="00353AE6">
            <w:pPr>
              <w:spacing w:before="60" w:after="60"/>
              <w:ind w:firstLine="0"/>
              <w:jc w:val="left"/>
              <w:rPr>
                <w:szCs w:val="24"/>
                <w:lang w:val="id-ID"/>
              </w:rPr>
            </w:pPr>
            <w:r>
              <w:rPr>
                <w:iCs/>
                <w:szCs w:val="24"/>
                <w:lang w:val="id-ID"/>
              </w:rPr>
              <w:t>Keterangan</w:t>
            </w:r>
          </w:p>
        </w:tc>
      </w:tr>
      <w:tr w:rsidR="006F019A" w:rsidRPr="002A0F55" w:rsidTr="00C90D02">
        <w:trPr>
          <w:jc w:val="center"/>
        </w:trPr>
        <w:tc>
          <w:tcPr>
            <w:tcW w:w="1013" w:type="dxa"/>
            <w:tcBorders>
              <w:top w:val="single" w:sz="4" w:space="0" w:color="auto"/>
            </w:tcBorders>
            <w:shd w:val="clear" w:color="auto" w:fill="auto"/>
          </w:tcPr>
          <w:p w:rsidR="006F019A" w:rsidRPr="002A0F55" w:rsidRDefault="006F019A" w:rsidP="00353AE6">
            <w:pPr>
              <w:spacing w:before="60"/>
              <w:ind w:hanging="1"/>
              <w:jc w:val="left"/>
              <w:rPr>
                <w:szCs w:val="24"/>
                <w:lang w:val="id-ID"/>
              </w:rPr>
            </w:pPr>
            <w:r>
              <w:rPr>
                <w:iCs/>
                <w:szCs w:val="24"/>
                <w:lang w:val="id-ID"/>
              </w:rPr>
              <w:t>SM-001</w:t>
            </w:r>
          </w:p>
        </w:tc>
        <w:tc>
          <w:tcPr>
            <w:tcW w:w="1962" w:type="dxa"/>
            <w:tcBorders>
              <w:top w:val="single" w:sz="4" w:space="0" w:color="auto"/>
            </w:tcBorders>
          </w:tcPr>
          <w:p w:rsidR="006F019A" w:rsidRDefault="006F019A" w:rsidP="00353AE6">
            <w:pPr>
              <w:spacing w:before="60"/>
              <w:ind w:left="9" w:hanging="9"/>
              <w:jc w:val="left"/>
              <w:rPr>
                <w:rFonts w:cs="Times New Roman"/>
                <w:iCs/>
                <w:sz w:val="23"/>
                <w:szCs w:val="23"/>
                <w:lang w:val="id-ID"/>
              </w:rPr>
            </w:pPr>
            <w:r>
              <w:rPr>
                <w:rFonts w:cs="Times New Roman"/>
                <w:iCs/>
                <w:sz w:val="23"/>
                <w:szCs w:val="23"/>
                <w:lang w:val="id-ID"/>
              </w:rPr>
              <w:t>Mendaftar akun</w:t>
            </w:r>
          </w:p>
        </w:tc>
        <w:tc>
          <w:tcPr>
            <w:tcW w:w="4982" w:type="dxa"/>
            <w:tcBorders>
              <w:top w:val="single" w:sz="4" w:space="0" w:color="auto"/>
            </w:tcBorders>
            <w:shd w:val="clear" w:color="auto" w:fill="auto"/>
          </w:tcPr>
          <w:p w:rsidR="006F019A" w:rsidRPr="00736701" w:rsidRDefault="006F019A" w:rsidP="00353AE6">
            <w:pPr>
              <w:spacing w:before="60"/>
              <w:ind w:left="9" w:hanging="9"/>
              <w:jc w:val="left"/>
              <w:rPr>
                <w:b/>
                <w:szCs w:val="24"/>
                <w:lang w:val="id-ID"/>
              </w:rPr>
            </w:pPr>
            <w:r>
              <w:rPr>
                <w:i/>
                <w:iCs/>
                <w:szCs w:val="24"/>
                <w:lang w:val="id-ID"/>
              </w:rPr>
              <w:t xml:space="preserve">User </w:t>
            </w:r>
            <w:r>
              <w:rPr>
                <w:iCs/>
                <w:szCs w:val="24"/>
                <w:lang w:val="id-ID"/>
              </w:rPr>
              <w:t xml:space="preserve">melakukan pendaftaran dengan memberikan data yang telah ditentukan. Setelah mendaftar, </w:t>
            </w:r>
            <w:r>
              <w:rPr>
                <w:i/>
                <w:iCs/>
                <w:szCs w:val="24"/>
                <w:lang w:val="id-ID"/>
              </w:rPr>
              <w:t xml:space="preserve">user </w:t>
            </w:r>
            <w:r>
              <w:rPr>
                <w:iCs/>
                <w:szCs w:val="24"/>
                <w:lang w:val="id-ID"/>
              </w:rPr>
              <w:t>dapat masuk ke dalam sistem.</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SM-002</w:t>
            </w:r>
          </w:p>
        </w:tc>
        <w:tc>
          <w:tcPr>
            <w:tcW w:w="1962" w:type="dxa"/>
          </w:tcPr>
          <w:p w:rsidR="006F019A" w:rsidRPr="00187D66" w:rsidRDefault="006F019A" w:rsidP="000433B0">
            <w:pPr>
              <w:ind w:firstLine="0"/>
              <w:jc w:val="left"/>
              <w:rPr>
                <w:i/>
                <w:szCs w:val="24"/>
                <w:lang w:val="id-ID"/>
              </w:rPr>
            </w:pPr>
            <w:r>
              <w:rPr>
                <w:szCs w:val="24"/>
                <w:lang w:val="id-ID"/>
              </w:rPr>
              <w:t xml:space="preserve">Mengubah profil </w:t>
            </w:r>
            <w:r>
              <w:rPr>
                <w:i/>
                <w:szCs w:val="24"/>
                <w:lang w:val="id-ID"/>
              </w:rPr>
              <w:t>user</w:t>
            </w:r>
          </w:p>
        </w:tc>
        <w:tc>
          <w:tcPr>
            <w:tcW w:w="4982" w:type="dxa"/>
            <w:shd w:val="clear" w:color="auto" w:fill="auto"/>
          </w:tcPr>
          <w:p w:rsidR="006F019A" w:rsidRPr="00CD05FB" w:rsidRDefault="006F019A" w:rsidP="00AB022E">
            <w:pPr>
              <w:ind w:firstLine="0"/>
              <w:jc w:val="left"/>
              <w:rPr>
                <w:i/>
                <w:szCs w:val="24"/>
                <w:lang w:val="id-ID"/>
              </w:rPr>
            </w:pPr>
            <w:r>
              <w:rPr>
                <w:i/>
                <w:szCs w:val="24"/>
                <w:lang w:val="id-ID"/>
              </w:rPr>
              <w:t xml:space="preserve">User </w:t>
            </w:r>
            <w:r>
              <w:rPr>
                <w:szCs w:val="24"/>
                <w:lang w:val="id-ID"/>
              </w:rPr>
              <w:t xml:space="preserve">dapat mengubah </w:t>
            </w:r>
            <w:r w:rsidR="00AB022E">
              <w:rPr>
                <w:szCs w:val="24"/>
                <w:lang w:val="id-ID"/>
              </w:rPr>
              <w:t>informasi</w:t>
            </w:r>
            <w:r>
              <w:rPr>
                <w:szCs w:val="24"/>
                <w:lang w:val="id-ID"/>
              </w:rPr>
              <w:t xml:space="preserve"> diri yang telah diberikan ketika pendaftaran akun.</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SM-003</w:t>
            </w:r>
          </w:p>
        </w:tc>
        <w:tc>
          <w:tcPr>
            <w:tcW w:w="1962" w:type="dxa"/>
          </w:tcPr>
          <w:p w:rsidR="006F019A" w:rsidRDefault="006F019A" w:rsidP="000433B0">
            <w:pPr>
              <w:ind w:firstLine="0"/>
              <w:jc w:val="left"/>
              <w:rPr>
                <w:szCs w:val="24"/>
                <w:lang w:val="id-ID"/>
              </w:rPr>
            </w:pPr>
            <w:r>
              <w:rPr>
                <w:szCs w:val="24"/>
                <w:lang w:val="id-ID"/>
              </w:rPr>
              <w:t xml:space="preserve">Melihat informasi </w:t>
            </w:r>
            <w:r w:rsidR="003014DC">
              <w:rPr>
                <w:szCs w:val="24"/>
                <w:lang w:val="id-ID"/>
              </w:rPr>
              <w:t xml:space="preserve">kebutuhan nutrien </w:t>
            </w:r>
            <w:r>
              <w:rPr>
                <w:szCs w:val="24"/>
                <w:lang w:val="id-ID"/>
              </w:rPr>
              <w:t>unggas</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unggas dan kebutuhan nutriennya</w:t>
            </w:r>
            <w:r w:rsidR="00040778">
              <w:rPr>
                <w:szCs w:val="24"/>
                <w:lang w:val="id-ID"/>
              </w:rPr>
              <w:t>, serta menambah unggas dan kebutuhan nutriennya</w:t>
            </w:r>
            <w:r>
              <w:rPr>
                <w:szCs w:val="24"/>
                <w:lang w:val="id-ID"/>
              </w:rPr>
              <w:t>.</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SM-004</w:t>
            </w:r>
          </w:p>
        </w:tc>
        <w:tc>
          <w:tcPr>
            <w:tcW w:w="1962" w:type="dxa"/>
          </w:tcPr>
          <w:p w:rsidR="006F019A" w:rsidRDefault="006F019A" w:rsidP="000433B0">
            <w:pPr>
              <w:ind w:firstLine="0"/>
              <w:jc w:val="left"/>
              <w:rPr>
                <w:szCs w:val="24"/>
                <w:lang w:val="id-ID"/>
              </w:rPr>
            </w:pPr>
            <w:r>
              <w:rPr>
                <w:szCs w:val="24"/>
                <w:lang w:val="id-ID"/>
              </w:rPr>
              <w:t>Melihat informasi bahan pakan</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bahan pakan beserta harga dan kandungan nutriennya.</w:t>
            </w:r>
          </w:p>
        </w:tc>
      </w:tr>
      <w:tr w:rsidR="0023032F" w:rsidRPr="002A0F55" w:rsidTr="00C90D02">
        <w:trPr>
          <w:jc w:val="center"/>
        </w:trPr>
        <w:tc>
          <w:tcPr>
            <w:tcW w:w="1013" w:type="dxa"/>
            <w:shd w:val="clear" w:color="auto" w:fill="auto"/>
          </w:tcPr>
          <w:p w:rsidR="0023032F" w:rsidRPr="00A3022F" w:rsidRDefault="0023032F" w:rsidP="00C90D02">
            <w:pPr>
              <w:ind w:hanging="1"/>
              <w:jc w:val="left"/>
              <w:rPr>
                <w:szCs w:val="24"/>
                <w:lang w:val="id-ID"/>
              </w:rPr>
            </w:pPr>
            <w:r>
              <w:rPr>
                <w:szCs w:val="24"/>
                <w:lang w:val="id-ID"/>
              </w:rPr>
              <w:t>SM-005</w:t>
            </w:r>
          </w:p>
        </w:tc>
        <w:tc>
          <w:tcPr>
            <w:tcW w:w="1962" w:type="dxa"/>
          </w:tcPr>
          <w:p w:rsidR="0023032F" w:rsidRDefault="0023032F" w:rsidP="0092466B">
            <w:pPr>
              <w:ind w:firstLine="0"/>
              <w:jc w:val="left"/>
              <w:rPr>
                <w:szCs w:val="24"/>
                <w:lang w:val="id-ID"/>
              </w:rPr>
            </w:pPr>
            <w:r>
              <w:rPr>
                <w:szCs w:val="24"/>
                <w:lang w:val="id-ID"/>
              </w:rPr>
              <w:t>Membuat perhitungan formulasi ransum</w:t>
            </w:r>
          </w:p>
        </w:tc>
        <w:tc>
          <w:tcPr>
            <w:tcW w:w="4982" w:type="dxa"/>
            <w:shd w:val="clear" w:color="auto" w:fill="auto"/>
          </w:tcPr>
          <w:p w:rsidR="0023032F" w:rsidRDefault="0023032F" w:rsidP="0092466B">
            <w:pPr>
              <w:ind w:firstLine="0"/>
              <w:jc w:val="left"/>
              <w:rPr>
                <w:i/>
                <w:szCs w:val="24"/>
                <w:lang w:val="id-ID"/>
              </w:rPr>
            </w:pPr>
            <w:r>
              <w:rPr>
                <w:i/>
                <w:szCs w:val="24"/>
                <w:lang w:val="id-ID"/>
              </w:rPr>
              <w:t xml:space="preserve">User </w:t>
            </w:r>
            <w:r>
              <w:rPr>
                <w:szCs w:val="24"/>
                <w:lang w:val="id-ID"/>
              </w:rPr>
              <w:t>dapat melakukan perhitungan formulasi ransum dengan memilih jenis unggas dan bahan pakan yang akan digunakan.</w:t>
            </w:r>
          </w:p>
        </w:tc>
      </w:tr>
      <w:tr w:rsidR="0023032F" w:rsidRPr="002A0F55" w:rsidTr="00C90D02">
        <w:trPr>
          <w:jc w:val="center"/>
        </w:trPr>
        <w:tc>
          <w:tcPr>
            <w:tcW w:w="1013" w:type="dxa"/>
            <w:shd w:val="clear" w:color="auto" w:fill="auto"/>
          </w:tcPr>
          <w:p w:rsidR="0023032F" w:rsidRDefault="0023032F" w:rsidP="00353AE6">
            <w:pPr>
              <w:spacing w:after="60"/>
              <w:ind w:hanging="1"/>
              <w:jc w:val="left"/>
              <w:rPr>
                <w:szCs w:val="24"/>
                <w:lang w:val="id-ID"/>
              </w:rPr>
            </w:pPr>
            <w:r>
              <w:rPr>
                <w:szCs w:val="24"/>
                <w:lang w:val="id-ID"/>
              </w:rPr>
              <w:t>SM-006</w:t>
            </w:r>
          </w:p>
        </w:tc>
        <w:tc>
          <w:tcPr>
            <w:tcW w:w="1962" w:type="dxa"/>
          </w:tcPr>
          <w:p w:rsidR="0023032F" w:rsidRDefault="0023032F" w:rsidP="00353AE6">
            <w:pPr>
              <w:spacing w:after="60"/>
              <w:ind w:firstLine="0"/>
              <w:jc w:val="left"/>
              <w:rPr>
                <w:szCs w:val="24"/>
                <w:lang w:val="id-ID"/>
              </w:rPr>
            </w:pPr>
            <w:r>
              <w:rPr>
                <w:szCs w:val="24"/>
                <w:lang w:val="id-ID"/>
              </w:rPr>
              <w:t>Mengubah informasi bahan pakan</w:t>
            </w:r>
          </w:p>
        </w:tc>
        <w:tc>
          <w:tcPr>
            <w:tcW w:w="4982" w:type="dxa"/>
            <w:shd w:val="clear" w:color="auto" w:fill="auto"/>
          </w:tcPr>
          <w:p w:rsidR="0023032F" w:rsidRPr="003A32E7" w:rsidRDefault="0023032F" w:rsidP="00353AE6">
            <w:pPr>
              <w:spacing w:after="60"/>
              <w:ind w:firstLine="0"/>
              <w:jc w:val="left"/>
              <w:rPr>
                <w:szCs w:val="24"/>
                <w:lang w:val="id-ID"/>
              </w:rPr>
            </w:pPr>
            <w:r>
              <w:rPr>
                <w:szCs w:val="24"/>
                <w:lang w:val="id-ID"/>
              </w:rPr>
              <w:t xml:space="preserve">Informasi bahan pakan secara </w:t>
            </w:r>
            <w:r>
              <w:rPr>
                <w:i/>
                <w:szCs w:val="24"/>
                <w:lang w:val="id-ID"/>
              </w:rPr>
              <w:t xml:space="preserve">default </w:t>
            </w:r>
            <w:r>
              <w:rPr>
                <w:szCs w:val="24"/>
                <w:lang w:val="id-ID"/>
              </w:rPr>
              <w:t xml:space="preserve">telah tersedia pada sistem. Namun, </w:t>
            </w:r>
            <w:r>
              <w:rPr>
                <w:i/>
                <w:szCs w:val="24"/>
                <w:lang w:val="id-ID"/>
              </w:rPr>
              <w:t xml:space="preserve">user </w:t>
            </w:r>
            <w:r>
              <w:rPr>
                <w:szCs w:val="24"/>
                <w:lang w:val="id-ID"/>
              </w:rPr>
              <w:t>dapat mengubah nilai minimum dan maksimum penggunaan bahan pakan dan harga bahan pakan</w:t>
            </w:r>
            <w:r w:rsidR="00D51501">
              <w:rPr>
                <w:szCs w:val="24"/>
                <w:lang w:val="id-ID"/>
              </w:rPr>
              <w:t xml:space="preserve"> pada saat sebelum perhitungan formulasi ransum</w:t>
            </w:r>
            <w:r>
              <w:rPr>
                <w:szCs w:val="24"/>
                <w:lang w:val="id-ID"/>
              </w:rPr>
              <w:t>.</w:t>
            </w:r>
          </w:p>
        </w:tc>
      </w:tr>
    </w:tbl>
    <w:p w:rsidR="00A621C7" w:rsidRDefault="00A621C7"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353AE6" w:rsidRPr="0049083C" w:rsidRDefault="00353AE6"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A621C7" w:rsidRDefault="0088100A" w:rsidP="006F019A">
      <w:pPr>
        <w:pStyle w:val="Paragraf"/>
      </w:pPr>
      <w:r>
        <w:t xml:space="preserve">Fungsi utama dari SiMURAA yaitu perhitungan formulasi ransum menggunakan </w:t>
      </w:r>
      <w:r>
        <w:rPr>
          <w:i/>
        </w:rPr>
        <w:t xml:space="preserve">linear programming. </w:t>
      </w:r>
      <w:r w:rsidR="00A621C7">
        <w:rPr>
          <w:i/>
        </w:rPr>
        <w:t xml:space="preserve">Linear programming </w:t>
      </w:r>
      <w:r w:rsidR="00A621C7">
        <w:t xml:space="preserve">yang diaplikasikan dalam sistem membutuhkan </w:t>
      </w:r>
      <w:r w:rsidR="00A621C7" w:rsidRPr="0039490E">
        <w:rPr>
          <w:i/>
        </w:rPr>
        <w:t>input</w:t>
      </w:r>
      <w:r w:rsidR="00A621C7">
        <w:t xml:space="preserve"> yang sudah ditentukan agar dapat menghasilkan</w:t>
      </w:r>
      <w:r w:rsidR="00A621C7" w:rsidRPr="0039490E">
        <w:rPr>
          <w:i/>
        </w:rPr>
        <w:t xml:space="preserve"> output</w:t>
      </w:r>
      <w:r w:rsidR="00A621C7">
        <w:t xml:space="preserve"> </w:t>
      </w:r>
      <w:r w:rsidR="00DA6BCA">
        <w:t xml:space="preserve">sesuai dengan tujuan yang ingin dihasilkan dari perhitungan. </w:t>
      </w:r>
      <w:r w:rsidR="00A1598E" w:rsidRPr="0039490E">
        <w:rPr>
          <w:i/>
        </w:rPr>
        <w:t>Output</w:t>
      </w:r>
      <w:r w:rsidR="0039490E">
        <w:rPr>
          <w:i/>
        </w:rPr>
        <w:t xml:space="preserve"> </w:t>
      </w:r>
      <w:r w:rsidR="00A1598E">
        <w:t xml:space="preserve">yang dihasilkan </w:t>
      </w:r>
      <w:r w:rsidR="00A621C7">
        <w:t xml:space="preserve">berupa nilai persentase penggunaan bahan-bahan penyusun ransum </w:t>
      </w:r>
      <w:r w:rsidR="00DA6BCA">
        <w:t>(</w:t>
      </w:r>
      <w:r w:rsidR="00DA6BCA" w:rsidRPr="00DA6BCA">
        <w:rPr>
          <w:i/>
        </w:rPr>
        <w:t>x</w:t>
      </w:r>
      <w:r w:rsidR="00DA6BCA" w:rsidRPr="00DA6BCA">
        <w:rPr>
          <w:i/>
          <w:vertAlign w:val="subscript"/>
        </w:rPr>
        <w:t>i</w:t>
      </w:r>
      <w:r w:rsidR="00DA6BCA">
        <w:t xml:space="preserve">) </w:t>
      </w:r>
      <w:r w:rsidR="00A621C7">
        <w:t>dan harga minimum dari seluruh bahan yang digunakan untuk pembuatan ransum</w:t>
      </w:r>
      <w:r w:rsidR="00DA6BCA">
        <w:t xml:space="preserve"> (</w:t>
      </w:r>
      <w:r w:rsidR="00DA6BCA" w:rsidRPr="00DA6BCA">
        <w:rPr>
          <w:i/>
        </w:rPr>
        <w:t>S</w:t>
      </w:r>
      <w:r w:rsidR="00DA6BCA">
        <w:t>)</w:t>
      </w:r>
      <w:r w:rsidR="00FA15BA">
        <w:t xml:space="preserve">. </w:t>
      </w:r>
      <w:r w:rsidR="00FA15BA">
        <w:rPr>
          <w:i/>
        </w:rPr>
        <w:t>I</w:t>
      </w:r>
      <w:r w:rsidR="00A621C7" w:rsidRPr="0039490E">
        <w:rPr>
          <w:i/>
        </w:rPr>
        <w:t>nput</w:t>
      </w:r>
      <w:r w:rsidR="0039490E">
        <w:rPr>
          <w:i/>
        </w:rPr>
        <w:t xml:space="preserve"> </w:t>
      </w:r>
      <w:r w:rsidR="00A621C7">
        <w:t xml:space="preserve">yang diperlukan tersebut yaitu </w:t>
      </w:r>
      <w:r w:rsidR="00DC1E87">
        <w:t xml:space="preserve">nilai minimum dan maksimum kebutuhan </w:t>
      </w:r>
      <w:r w:rsidR="00A621C7">
        <w:t xml:space="preserve">nutrien </w:t>
      </w:r>
      <w:r w:rsidR="00DC1E87">
        <w:t xml:space="preserve">suatu </w:t>
      </w:r>
      <w:r w:rsidR="00A621C7">
        <w:t>unggas</w:t>
      </w:r>
      <w:r w:rsidR="00DC1E87">
        <w:t xml:space="preserve"> (</w:t>
      </w:r>
      <w:r w:rsidR="00DC1E87" w:rsidRPr="00DC1E87">
        <w:rPr>
          <w:i/>
        </w:rPr>
        <w:t>b</w:t>
      </w:r>
      <w:r w:rsidR="00DC1E87" w:rsidRPr="00DC1E87">
        <w:rPr>
          <w:i/>
          <w:vertAlign w:val="subscript"/>
        </w:rPr>
        <w:t>i</w:t>
      </w:r>
      <w:r w:rsidR="00DC1E87">
        <w:t>)</w:t>
      </w:r>
      <w:r w:rsidR="00A621C7">
        <w:t xml:space="preserve">, </w:t>
      </w:r>
      <w:r w:rsidR="00DC1E87">
        <w:t>harga tiap bahan pakan yang digunakan dalam pembuatan ransum (</w:t>
      </w:r>
      <w:r w:rsidR="00DC1E87" w:rsidRPr="00DC1E87">
        <w:rPr>
          <w:i/>
        </w:rPr>
        <w:t>c</w:t>
      </w:r>
      <w:r w:rsidR="00DC1E87" w:rsidRPr="00DC1E87">
        <w:rPr>
          <w:i/>
          <w:vertAlign w:val="subscript"/>
        </w:rPr>
        <w:t>i</w:t>
      </w:r>
      <w:r w:rsidR="00DC1E87">
        <w:t>), nilai minumum dan maksimum penggunaan bahan pakan dalam ransum (</w:t>
      </w:r>
      <w:r w:rsidR="00DC1E87" w:rsidRPr="00DC1E87">
        <w:rPr>
          <w:i/>
        </w:rPr>
        <w:t>b</w:t>
      </w:r>
      <w:r w:rsidR="00DC1E87" w:rsidRPr="00DC1E87">
        <w:rPr>
          <w:i/>
          <w:vertAlign w:val="subscript"/>
        </w:rPr>
        <w:t>i</w:t>
      </w:r>
      <w:r w:rsidR="00DC1E87">
        <w:t xml:space="preserve">), </w:t>
      </w:r>
      <w:r w:rsidR="00DC1E87" w:rsidRPr="00DC1E87">
        <w:t>dan</w:t>
      </w:r>
      <w:r w:rsidR="00DC1E87">
        <w:t xml:space="preserve"> </w:t>
      </w:r>
      <w:r w:rsidR="00A621C7" w:rsidRPr="00DC1E87">
        <w:t>nutrien</w:t>
      </w:r>
      <w:r w:rsidR="00A621C7">
        <w:t xml:space="preserve">-nutrien yang terkandung dalam </w:t>
      </w:r>
      <w:r w:rsidR="00DC1E87">
        <w:t>tiap bahan pakan yang digunakan dalam pembuatan ransum (</w:t>
      </w:r>
      <w:r w:rsidR="00DC1E87" w:rsidRPr="00DC1E87">
        <w:rPr>
          <w:i/>
        </w:rPr>
        <w:t>a</w:t>
      </w:r>
      <w:r w:rsidR="00DC1E87" w:rsidRPr="00DC1E87">
        <w:rPr>
          <w:i/>
          <w:vertAlign w:val="subscript"/>
        </w:rPr>
        <w:t>ij</w:t>
      </w:r>
      <w:r w:rsidR="00DC1E87">
        <w:t>).</w:t>
      </w:r>
    </w:p>
    <w:p w:rsidR="00A1598E" w:rsidRPr="00A1598E" w:rsidRDefault="00A1598E" w:rsidP="0039490E">
      <w:pPr>
        <w:pStyle w:val="Paragraf"/>
      </w:pPr>
      <w:r>
        <w:rPr>
          <w:i/>
        </w:rPr>
        <w:t xml:space="preserve">User </w:t>
      </w:r>
      <w:r w:rsidR="00A477B8">
        <w:t xml:space="preserve">dapat </w:t>
      </w:r>
      <w:r>
        <w:t xml:space="preserve">memulai perhitungan formulasi ransum dengan memilih nama unggas yang telah tersedia dalam </w:t>
      </w:r>
      <w:r>
        <w:rPr>
          <w:i/>
        </w:rPr>
        <w:t xml:space="preserve">database. </w:t>
      </w:r>
      <w:r>
        <w:t xml:space="preserve">Data kebutuhan nutrien unggas diberikan ke sistem dan dijadikan data </w:t>
      </w:r>
      <w:r w:rsidRPr="0039490E">
        <w:rPr>
          <w:i/>
        </w:rPr>
        <w:t>input</w:t>
      </w:r>
      <w:r>
        <w:t xml:space="preserve"> bagi perhitungan </w:t>
      </w:r>
      <w:r w:rsidRPr="00A1598E">
        <w:rPr>
          <w:i/>
        </w:rPr>
        <w:t>linear programming</w:t>
      </w:r>
      <w:r>
        <w:t xml:space="preserve">. Selanjutnya, </w:t>
      </w:r>
      <w:r>
        <w:rPr>
          <w:i/>
        </w:rPr>
        <w:t>user</w:t>
      </w:r>
      <w:r>
        <w:t xml:space="preserve"> memilih beberapa bahan pakan yang akan menjadi penyusun ransum. Data harga, nilai minimum dan maksimum penggunaan, dan kandungan nutrien bahan pakan diberikan ke sistem dari </w:t>
      </w:r>
      <w:r>
        <w:rPr>
          <w:i/>
        </w:rPr>
        <w:t xml:space="preserve">database </w:t>
      </w:r>
      <w:r>
        <w:t xml:space="preserve">untuk digunakan sebagai </w:t>
      </w:r>
      <w:r w:rsidRPr="0039490E">
        <w:rPr>
          <w:i/>
        </w:rPr>
        <w:t>input</w:t>
      </w:r>
      <w:r>
        <w:t>.</w:t>
      </w:r>
      <w:r w:rsidR="0088100A">
        <w:t xml:space="preserve"> </w:t>
      </w:r>
      <w:r w:rsidR="0088100A">
        <w:rPr>
          <w:i/>
        </w:rPr>
        <w:t>U</w:t>
      </w:r>
      <w:r>
        <w:rPr>
          <w:i/>
        </w:rPr>
        <w:t xml:space="preserve">ser </w:t>
      </w:r>
      <w:r w:rsidR="0088100A">
        <w:t>dapat</w:t>
      </w:r>
      <w:r>
        <w:t xml:space="preserve"> mengubah </w:t>
      </w:r>
      <w:r w:rsidR="0088100A">
        <w:t xml:space="preserve">harga serta nilai minimum dan maksimum penggunaan bahan pakan sebelum proses perhitungan. Setelah seluruh </w:t>
      </w:r>
      <w:r w:rsidR="0088100A" w:rsidRPr="0039490E">
        <w:rPr>
          <w:i/>
        </w:rPr>
        <w:t>input</w:t>
      </w:r>
      <w:r w:rsidR="0088100A">
        <w:t xml:space="preserve"> lengkap, sistem melakukan perhitungan </w:t>
      </w:r>
      <w:r w:rsidR="0088100A">
        <w:rPr>
          <w:i/>
        </w:rPr>
        <w:t xml:space="preserve">linear programming </w:t>
      </w:r>
      <w:r w:rsidR="0088100A">
        <w:t>dengan menggunakan metode simpleks.</w:t>
      </w:r>
      <w:r w:rsidR="0039490E">
        <w:t xml:space="preserve"> Proses perhitungan dapat dikatakan selesai dan berhasil apabila menghasilkan seluruh nilai </w:t>
      </w:r>
      <w:r w:rsidR="0039490E">
        <w:rPr>
          <w:i/>
        </w:rPr>
        <w:t>x</w:t>
      </w:r>
      <w:r w:rsidR="0039490E" w:rsidRPr="0039490E">
        <w:rPr>
          <w:i/>
          <w:vertAlign w:val="subscript"/>
        </w:rPr>
        <w:t>i</w:t>
      </w:r>
      <w:r w:rsidR="0039490E">
        <w:rPr>
          <w:i/>
        </w:rPr>
        <w:t xml:space="preserve"> </w:t>
      </w:r>
      <w:r w:rsidR="0039490E">
        <w:t xml:space="preserve">dan </w:t>
      </w:r>
      <w:r w:rsidR="0039490E">
        <w:rPr>
          <w:i/>
        </w:rPr>
        <w:t>S.</w:t>
      </w:r>
      <w:r w:rsidR="00C77D4A">
        <w:t xml:space="preserve"> </w:t>
      </w:r>
      <w:r w:rsidR="00413EA8">
        <w:t xml:space="preserve">Alur proses perhitungan menggunakan </w:t>
      </w:r>
      <w:r w:rsidR="00413EA8">
        <w:rPr>
          <w:i/>
        </w:rPr>
        <w:t xml:space="preserve">linear programming </w:t>
      </w:r>
      <w:r w:rsidR="00413EA8">
        <w:t xml:space="preserve">dapat dilihat pada Gambar </w:t>
      </w:r>
      <w:r w:rsidR="001B5915">
        <w:t>3.</w:t>
      </w:r>
      <w:r w:rsidR="0088100A">
        <w:t xml:space="preserve"> </w:t>
      </w:r>
      <w:r>
        <w:t xml:space="preserve"> </w:t>
      </w:r>
    </w:p>
    <w:p w:rsidR="00A621C7" w:rsidRPr="00A621C7" w:rsidRDefault="00A621C7" w:rsidP="006F019A">
      <w:pPr>
        <w:pStyle w:val="Paragraf"/>
      </w:pPr>
    </w:p>
    <w:p w:rsidR="00413EA8" w:rsidRDefault="00A621C7" w:rsidP="00413EA8">
      <w:pPr>
        <w:pStyle w:val="Paragraf"/>
        <w:keepNext/>
        <w:ind w:firstLine="0"/>
      </w:pPr>
      <w:r>
        <w:rPr>
          <w:noProof/>
          <w:lang w:eastAsia="id-ID"/>
        </w:rPr>
        <w:lastRenderedPageBreak/>
        <w:drawing>
          <wp:inline distT="0" distB="0" distL="0" distR="0">
            <wp:extent cx="4629150" cy="2741451"/>
            <wp:effectExtent l="19050" t="0" r="0" b="0"/>
            <wp:docPr id="4" name="Picture 3"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cstate="print"/>
                    <a:stretch>
                      <a:fillRect/>
                    </a:stretch>
                  </pic:blipFill>
                  <pic:spPr>
                    <a:xfrm>
                      <a:off x="0" y="0"/>
                      <a:ext cx="4635065" cy="2744954"/>
                    </a:xfrm>
                    <a:prstGeom prst="rect">
                      <a:avLst/>
                    </a:prstGeom>
                  </pic:spPr>
                </pic:pic>
              </a:graphicData>
            </a:graphic>
          </wp:inline>
        </w:drawing>
      </w:r>
    </w:p>
    <w:p w:rsidR="00413EA8" w:rsidRPr="00FD4E26" w:rsidRDefault="00413EA8" w:rsidP="00FD4E26">
      <w:pPr>
        <w:pStyle w:val="Caption"/>
        <w:spacing w:before="240" w:after="480"/>
        <w:jc w:val="center"/>
        <w:rPr>
          <w:i/>
          <w:lang w:val="id-ID"/>
        </w:rPr>
      </w:pPr>
      <w:r>
        <w:t xml:space="preserve">Gambar </w:t>
      </w:r>
      <w:r w:rsidR="009F3D05">
        <w:fldChar w:fldCharType="begin"/>
      </w:r>
      <w:r w:rsidR="009F3D05">
        <w:instrText xml:space="preserve"> SEQ Gambar \* ARABIC </w:instrText>
      </w:r>
      <w:r w:rsidR="009F3D05">
        <w:fldChar w:fldCharType="separate"/>
      </w:r>
      <w:r w:rsidR="00D4088C">
        <w:rPr>
          <w:noProof/>
        </w:rPr>
        <w:t>3</w:t>
      </w:r>
      <w:r w:rsidR="009F3D05">
        <w:rPr>
          <w:noProof/>
        </w:rPr>
        <w:fldChar w:fldCharType="end"/>
      </w:r>
      <w:r w:rsidR="00743A95">
        <w:rPr>
          <w:lang w:val="id-ID"/>
        </w:rPr>
        <w:t xml:space="preserve">  </w:t>
      </w:r>
      <w:bookmarkStart w:id="51" w:name="_Toc462304078"/>
      <w:r>
        <w:rPr>
          <w:lang w:val="id-ID"/>
        </w:rPr>
        <w:t xml:space="preserve">Alur proses perhitungan menggunakan </w:t>
      </w:r>
      <w:r>
        <w:rPr>
          <w:i/>
          <w:lang w:val="id-ID"/>
        </w:rPr>
        <w:t>linear programming</w:t>
      </w:r>
      <w:bookmarkEnd w:id="51"/>
    </w:p>
    <w:p w:rsidR="00BA2B7D" w:rsidRDefault="006F019A" w:rsidP="006F019A">
      <w:pPr>
        <w:pStyle w:val="Paragraf"/>
      </w:pPr>
      <w:r>
        <w:t xml:space="preserve">Dua hal yang difokuskan pada desain dengan model XP yaitu pembuatan desain sederhana CRC </w:t>
      </w:r>
      <w:r>
        <w:rPr>
          <w:i/>
        </w:rPr>
        <w:t>c</w:t>
      </w:r>
      <w:r w:rsidR="00DA1868">
        <w:rPr>
          <w:i/>
        </w:rPr>
        <w:t>ard</w:t>
      </w:r>
      <w:r>
        <w:rPr>
          <w:i/>
        </w:rPr>
        <w:t xml:space="preserve"> </w:t>
      </w:r>
      <w:r>
        <w:t xml:space="preserve">dan prototipe. </w:t>
      </w:r>
      <w:r w:rsidR="00BA2B7D">
        <w:t xml:space="preserve">Tabel </w:t>
      </w:r>
      <w:r w:rsidR="00656308">
        <w:t xml:space="preserve">dalam </w:t>
      </w:r>
      <w:r w:rsidR="00BA2B7D">
        <w:t xml:space="preserve">CRC </w:t>
      </w:r>
      <w:r w:rsidR="00656308">
        <w:rPr>
          <w:i/>
        </w:rPr>
        <w:t>c</w:t>
      </w:r>
      <w:r w:rsidR="00BA2B7D" w:rsidRPr="00BA2B7D">
        <w:rPr>
          <w:i/>
        </w:rPr>
        <w:t>ard</w:t>
      </w:r>
      <w:r w:rsidR="00BA2B7D">
        <w:rPr>
          <w:i/>
        </w:rPr>
        <w:t xml:space="preserve"> </w:t>
      </w:r>
      <w:r w:rsidR="00BA2B7D">
        <w:t>terdiri dari tiga bagian yaitu bagian atas sebagai nama kelas (</w:t>
      </w:r>
      <w:r w:rsidR="00BA2B7D">
        <w:rPr>
          <w:i/>
        </w:rPr>
        <w:t>c</w:t>
      </w:r>
      <w:r w:rsidR="00BA2B7D" w:rsidRPr="00BA2B7D">
        <w:rPr>
          <w:i/>
        </w:rPr>
        <w:t>lass</w:t>
      </w:r>
      <w:r w:rsidR="00BA2B7D">
        <w:t>), bagian bawah kiri sebagai fungsi kelas (</w:t>
      </w:r>
      <w:r w:rsidR="00BA2B7D">
        <w:rPr>
          <w:i/>
        </w:rPr>
        <w:t>r</w:t>
      </w:r>
      <w:r w:rsidR="00BA2B7D" w:rsidRPr="00BA2B7D">
        <w:rPr>
          <w:i/>
        </w:rPr>
        <w:t>esponsibilit</w:t>
      </w:r>
      <w:r w:rsidR="00BA2B7D">
        <w:rPr>
          <w:i/>
        </w:rPr>
        <w:t>y</w:t>
      </w:r>
      <w:r w:rsidR="00BA2B7D">
        <w:t>), dan bagian bawah kanan sebagai kelas lain yang berhubungan dengan kelas tersebut (</w:t>
      </w:r>
      <w:r w:rsidR="00BA2B7D">
        <w:rPr>
          <w:i/>
        </w:rPr>
        <w:t xml:space="preserve">collaborator). </w:t>
      </w:r>
      <w:r w:rsidR="00BA2B7D">
        <w:t xml:space="preserve">CRC </w:t>
      </w:r>
      <w:r w:rsidR="00DA1868">
        <w:rPr>
          <w:i/>
        </w:rPr>
        <w:t>c</w:t>
      </w:r>
      <w:r w:rsidR="00BA2B7D">
        <w:rPr>
          <w:i/>
        </w:rPr>
        <w:t xml:space="preserve">ard </w:t>
      </w:r>
      <w:r w:rsidR="00BA2B7D">
        <w:t>yang dibuat untuk SiMURAA dapat dilihat pada Gambar 4.</w:t>
      </w:r>
    </w:p>
    <w:p w:rsidR="00743A95" w:rsidRDefault="00FD4E26" w:rsidP="00FD4E26">
      <w:pPr>
        <w:pStyle w:val="Paragraf"/>
        <w:tabs>
          <w:tab w:val="left" w:pos="3720"/>
        </w:tabs>
      </w:pPr>
      <w:r>
        <w:tab/>
      </w:r>
    </w:p>
    <w:p w:rsidR="00FD4E26" w:rsidRDefault="00FD4E26" w:rsidP="006F019A">
      <w:pPr>
        <w:pStyle w:val="Paragraf"/>
      </w:pPr>
    </w:p>
    <w:p w:rsidR="00743A95" w:rsidRDefault="00743A95" w:rsidP="00743A95">
      <w:pPr>
        <w:pStyle w:val="Paragraf"/>
        <w:keepNext/>
      </w:pPr>
      <w:r w:rsidRPr="00743A95">
        <w:rPr>
          <w:noProof/>
          <w:lang w:eastAsia="id-ID"/>
        </w:rPr>
        <w:drawing>
          <wp:inline distT="0" distB="0" distL="0" distR="0">
            <wp:extent cx="4619625" cy="3394010"/>
            <wp:effectExtent l="19050" t="0" r="9525" b="0"/>
            <wp:docPr id="7" name="Picture 5" descr="CRC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Card.png"/>
                    <pic:cNvPicPr/>
                  </pic:nvPicPr>
                  <pic:blipFill>
                    <a:blip r:embed="rId15" cstate="print"/>
                    <a:stretch>
                      <a:fillRect/>
                    </a:stretch>
                  </pic:blipFill>
                  <pic:spPr>
                    <a:xfrm>
                      <a:off x="0" y="0"/>
                      <a:ext cx="4619625" cy="3394010"/>
                    </a:xfrm>
                    <a:prstGeom prst="rect">
                      <a:avLst/>
                    </a:prstGeom>
                  </pic:spPr>
                </pic:pic>
              </a:graphicData>
            </a:graphic>
          </wp:inline>
        </w:drawing>
      </w:r>
    </w:p>
    <w:p w:rsidR="00743A95" w:rsidRPr="00743A95" w:rsidRDefault="00743A95" w:rsidP="00FD4E26">
      <w:pPr>
        <w:pStyle w:val="Caption"/>
        <w:spacing w:before="240" w:after="480"/>
        <w:jc w:val="center"/>
        <w:rPr>
          <w:lang w:val="id-ID"/>
        </w:rPr>
      </w:pPr>
      <w:r>
        <w:t xml:space="preserve">Gambar </w:t>
      </w:r>
      <w:r w:rsidR="009F3D05">
        <w:fldChar w:fldCharType="begin"/>
      </w:r>
      <w:r w:rsidR="009F3D05">
        <w:instrText xml:space="preserve"> SEQ Gambar \* ARABIC </w:instrText>
      </w:r>
      <w:r w:rsidR="009F3D05">
        <w:fldChar w:fldCharType="separate"/>
      </w:r>
      <w:r w:rsidR="00D4088C">
        <w:rPr>
          <w:noProof/>
        </w:rPr>
        <w:t>4</w:t>
      </w:r>
      <w:r w:rsidR="009F3D05">
        <w:rPr>
          <w:noProof/>
        </w:rPr>
        <w:fldChar w:fldCharType="end"/>
      </w:r>
      <w:r>
        <w:rPr>
          <w:lang w:val="id-ID"/>
        </w:rPr>
        <w:t xml:space="preserve">  </w:t>
      </w:r>
      <w:bookmarkStart w:id="52" w:name="_Toc462304079"/>
      <w:r>
        <w:rPr>
          <w:lang w:val="id-ID"/>
        </w:rPr>
        <w:t xml:space="preserve">CRC </w:t>
      </w:r>
      <w:r>
        <w:rPr>
          <w:i/>
          <w:lang w:val="id-ID"/>
        </w:rPr>
        <w:t xml:space="preserve">Card </w:t>
      </w:r>
      <w:r>
        <w:rPr>
          <w:lang w:val="id-ID"/>
        </w:rPr>
        <w:t>SiMURAA</w:t>
      </w:r>
      <w:bookmarkEnd w:id="52"/>
    </w:p>
    <w:p w:rsidR="006F019A" w:rsidRDefault="006F019A" w:rsidP="006F019A">
      <w:pPr>
        <w:pStyle w:val="Paragraf"/>
      </w:pPr>
      <w:r>
        <w:lastRenderedPageBreak/>
        <w:t xml:space="preserve">Hasil nyata dari CRC </w:t>
      </w:r>
      <w:r>
        <w:rPr>
          <w:i/>
        </w:rPr>
        <w:t xml:space="preserve">cards </w:t>
      </w:r>
      <w:r>
        <w:t>yang telah dibuat yaitu adanya diagram kelas</w:t>
      </w:r>
      <w:r>
        <w:rPr>
          <w:i/>
        </w:rPr>
        <w:t>.</w:t>
      </w:r>
      <w:r w:rsidR="007B2618">
        <w:t xml:space="preserve"> Pembuatan diagram kelas dibagi menjadi tiga bentuk yaitu </w:t>
      </w:r>
      <w:r w:rsidR="00743A95">
        <w:t>konseptual, spesifikasi, dan implementasi.</w:t>
      </w:r>
      <w:r>
        <w:rPr>
          <w:i/>
        </w:rPr>
        <w:t xml:space="preserve"> </w:t>
      </w:r>
      <w:r w:rsidR="00806B14">
        <w:t xml:space="preserve">Diagram kelas konseptual dapat dilihat pada Lampiran </w:t>
      </w:r>
      <w:r w:rsidR="0049556E">
        <w:t>1</w:t>
      </w:r>
      <w:r w:rsidR="00806B14">
        <w:t xml:space="preserve"> dan diagram kelas spesifikasi pada Lampiran </w:t>
      </w:r>
      <w:r w:rsidR="0049556E">
        <w:t>2</w:t>
      </w:r>
      <w:r w:rsidR="00806B14">
        <w:t xml:space="preserve">. </w:t>
      </w:r>
      <w:r>
        <w:t>Diagram k</w:t>
      </w:r>
      <w:r w:rsidR="00BA2B7D">
        <w:t>elas</w:t>
      </w:r>
      <w:r w:rsidR="00743A95">
        <w:t xml:space="preserve"> dalam bentuk implementasi</w:t>
      </w:r>
      <w:r w:rsidR="00BA2B7D">
        <w:t xml:space="preserve"> dapat dilihat pada Gambar 5</w:t>
      </w:r>
      <w:r>
        <w:t>.</w:t>
      </w:r>
    </w:p>
    <w:p w:rsidR="001B5915" w:rsidRDefault="001B5915" w:rsidP="00743A95">
      <w:pPr>
        <w:pStyle w:val="Paragraf"/>
        <w:ind w:firstLine="0"/>
      </w:pPr>
    </w:p>
    <w:p w:rsidR="00FD4E26" w:rsidRDefault="00FD4E26" w:rsidP="00743A95">
      <w:pPr>
        <w:pStyle w:val="Paragraf"/>
        <w:ind w:firstLine="0"/>
      </w:pPr>
    </w:p>
    <w:p w:rsidR="00AF72B0" w:rsidRDefault="002B2CCE" w:rsidP="00AF72B0">
      <w:pPr>
        <w:keepNext/>
        <w:shd w:val="clear" w:color="auto" w:fill="FFFFFF"/>
        <w:tabs>
          <w:tab w:val="left" w:pos="10076"/>
          <w:tab w:val="left" w:pos="10992"/>
          <w:tab w:val="left" w:pos="11908"/>
          <w:tab w:val="left" w:pos="12824"/>
          <w:tab w:val="left" w:pos="13740"/>
          <w:tab w:val="left" w:pos="14656"/>
        </w:tabs>
        <w:spacing w:after="120"/>
        <w:ind w:firstLine="0"/>
      </w:pPr>
      <w:r>
        <w:rPr>
          <w:noProof/>
          <w:lang w:val="id-ID" w:eastAsia="id-ID"/>
        </w:rPr>
        <w:drawing>
          <wp:inline distT="0" distB="0" distL="0" distR="0">
            <wp:extent cx="5040630" cy="4525645"/>
            <wp:effectExtent l="19050" t="0" r="7620" b="0"/>
            <wp:docPr id="25" name="Picture 24" descr="3c class diagram taha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class diagram tahap implementasi.png"/>
                    <pic:cNvPicPr/>
                  </pic:nvPicPr>
                  <pic:blipFill>
                    <a:blip r:embed="rId16" cstate="print"/>
                    <a:stretch>
                      <a:fillRect/>
                    </a:stretch>
                  </pic:blipFill>
                  <pic:spPr>
                    <a:xfrm>
                      <a:off x="0" y="0"/>
                      <a:ext cx="5040630" cy="4525645"/>
                    </a:xfrm>
                    <a:prstGeom prst="rect">
                      <a:avLst/>
                    </a:prstGeom>
                  </pic:spPr>
                </pic:pic>
              </a:graphicData>
            </a:graphic>
          </wp:inline>
        </w:drawing>
      </w:r>
    </w:p>
    <w:p w:rsidR="006F019A" w:rsidRDefault="00AF72B0" w:rsidP="00FD4E26">
      <w:pPr>
        <w:pStyle w:val="Caption"/>
        <w:spacing w:before="240" w:after="480"/>
        <w:jc w:val="center"/>
        <w:rPr>
          <w:lang w:val="id-ID"/>
        </w:rPr>
      </w:pPr>
      <w:r>
        <w:t xml:space="preserve">Gambar </w:t>
      </w:r>
      <w:r w:rsidR="009F3D05">
        <w:fldChar w:fldCharType="begin"/>
      </w:r>
      <w:r w:rsidR="009F3D05">
        <w:instrText xml:space="preserve"> SEQ Gambar \* ARABIC </w:instrText>
      </w:r>
      <w:r w:rsidR="009F3D05">
        <w:fldChar w:fldCharType="separate"/>
      </w:r>
      <w:r w:rsidR="00D4088C">
        <w:rPr>
          <w:noProof/>
        </w:rPr>
        <w:t>5</w:t>
      </w:r>
      <w:r w:rsidR="009F3D05">
        <w:rPr>
          <w:noProof/>
        </w:rPr>
        <w:fldChar w:fldCharType="end"/>
      </w:r>
      <w:r>
        <w:rPr>
          <w:lang w:val="id-ID"/>
        </w:rPr>
        <w:t xml:space="preserve">  </w:t>
      </w:r>
      <w:bookmarkStart w:id="53" w:name="_Toc462304080"/>
      <w:r w:rsidRPr="00C20C90">
        <w:rPr>
          <w:lang w:val="id-ID"/>
        </w:rPr>
        <w:t>Diagram kelas SiMURAA</w:t>
      </w:r>
      <w:bookmarkEnd w:id="53"/>
    </w:p>
    <w:p w:rsidR="006F019A" w:rsidRDefault="00FC1B53" w:rsidP="006F019A">
      <w:pPr>
        <w:pStyle w:val="Paragraf"/>
      </w:pPr>
      <w:r>
        <w:t>Dengan dibuatnya diagram kelas</w:t>
      </w:r>
      <w:r>
        <w:rPr>
          <w:i/>
        </w:rPr>
        <w:t xml:space="preserve">, </w:t>
      </w:r>
      <w:r>
        <w:t xml:space="preserve">pembuatan </w:t>
      </w:r>
      <w:r>
        <w:rPr>
          <w:i/>
        </w:rPr>
        <w:t xml:space="preserve">database </w:t>
      </w:r>
      <w:r>
        <w:t xml:space="preserve">pada SQL dapat dilakukan menggunakan </w:t>
      </w:r>
      <w:r>
        <w:rPr>
          <w:i/>
        </w:rPr>
        <w:t xml:space="preserve">object relational mapping </w:t>
      </w:r>
      <w:r>
        <w:t xml:space="preserve">(ORM). Hasil yang didapatkan yaitu jumlah kelas pada diagram kelas sama dengan jumlah entitas pada ERD.  </w:t>
      </w:r>
      <w:r w:rsidR="00C75AD8">
        <w:t>Terdapat delapan</w:t>
      </w:r>
      <w:r w:rsidR="007458ED">
        <w:t xml:space="preserve"> kelas </w:t>
      </w:r>
      <w:r w:rsidR="00C75AD8">
        <w:t>yang diubah menjadi delapan</w:t>
      </w:r>
      <w:r>
        <w:t xml:space="preserve"> entitas </w:t>
      </w:r>
      <w:r w:rsidR="007458ED">
        <w:t>yaitu kelas BahanPakan</w:t>
      </w:r>
      <w:r>
        <w:t xml:space="preserve"> menjadi entitas bahan_pakan</w:t>
      </w:r>
      <w:r w:rsidR="007458ED">
        <w:t xml:space="preserve">, </w:t>
      </w:r>
      <w:r>
        <w:t xml:space="preserve">kelas </w:t>
      </w:r>
      <w:r w:rsidR="007458ED">
        <w:t>BahanPakanCustom</w:t>
      </w:r>
      <w:r>
        <w:t xml:space="preserve"> menjadi bahan_pakan_custom</w:t>
      </w:r>
      <w:r w:rsidR="007458ED">
        <w:t xml:space="preserve">, </w:t>
      </w:r>
      <w:r>
        <w:t xml:space="preserve">kelas </w:t>
      </w:r>
      <w:r w:rsidR="007458ED">
        <w:t>Unggas</w:t>
      </w:r>
      <w:r>
        <w:t xml:space="preserve"> menjadi entitas unggas</w:t>
      </w:r>
      <w:r w:rsidR="007458ED">
        <w:t xml:space="preserve">, </w:t>
      </w:r>
      <w:r>
        <w:t xml:space="preserve">kelas </w:t>
      </w:r>
      <w:r w:rsidR="007458ED">
        <w:t>NutrienUnggas</w:t>
      </w:r>
      <w:r>
        <w:t xml:space="preserve"> menjadi entitas nutrien_unggas</w:t>
      </w:r>
      <w:r w:rsidR="007458ED">
        <w:t xml:space="preserve">, </w:t>
      </w:r>
      <w:r>
        <w:t xml:space="preserve">kelas </w:t>
      </w:r>
      <w:r w:rsidR="007458ED">
        <w:t>Nutrien</w:t>
      </w:r>
      <w:r>
        <w:t xml:space="preserve"> menjadi entitas nutrien</w:t>
      </w:r>
      <w:r w:rsidR="007458ED">
        <w:t xml:space="preserve">, </w:t>
      </w:r>
      <w:r>
        <w:t xml:space="preserve">kelas </w:t>
      </w:r>
      <w:r w:rsidR="007458ED">
        <w:t>NutrienBahan</w:t>
      </w:r>
      <w:r>
        <w:t xml:space="preserve"> menjadi entitas nutrien_bahan</w:t>
      </w:r>
      <w:r w:rsidR="007458ED">
        <w:t xml:space="preserve">, </w:t>
      </w:r>
      <w:r>
        <w:t xml:space="preserve">kelas </w:t>
      </w:r>
      <w:r w:rsidR="007458ED">
        <w:t>Forsum</w:t>
      </w:r>
      <w:r>
        <w:t xml:space="preserve"> menjadi entitas forsum</w:t>
      </w:r>
      <w:r w:rsidR="007458ED">
        <w:t xml:space="preserve">, dan </w:t>
      </w:r>
      <w:r>
        <w:t xml:space="preserve"> kelas </w:t>
      </w:r>
      <w:r w:rsidR="007458ED">
        <w:t>User</w:t>
      </w:r>
      <w:r>
        <w:t xml:space="preserve"> menjadi entitas user</w:t>
      </w:r>
      <w:r w:rsidR="007458ED">
        <w:t xml:space="preserve">. </w:t>
      </w:r>
      <w:r w:rsidR="006F019A">
        <w:t>ERD SiM</w:t>
      </w:r>
      <w:r w:rsidR="00C643B4">
        <w:t>URAA dapat dilihat pada Gambar 6</w:t>
      </w:r>
      <w:r w:rsidR="006F019A">
        <w:t>.</w:t>
      </w:r>
      <w:r w:rsidR="00462355">
        <w:t xml:space="preserve"> Pendefinisian atribut-atribut tiap entitas di ERD dapat dilihat pada </w:t>
      </w:r>
      <w:r w:rsidR="00F83327">
        <w:t xml:space="preserve">kamus data di </w:t>
      </w:r>
      <w:r w:rsidR="0049556E">
        <w:t>Lampiran 3</w:t>
      </w:r>
      <w:r w:rsidR="00F83327">
        <w:t>.</w:t>
      </w:r>
    </w:p>
    <w:p w:rsidR="006F019A" w:rsidRPr="006600BD" w:rsidRDefault="006F019A" w:rsidP="006F019A">
      <w:pPr>
        <w:shd w:val="clear" w:color="auto" w:fill="FFFFFF"/>
        <w:tabs>
          <w:tab w:val="left" w:pos="10076"/>
          <w:tab w:val="left" w:pos="10992"/>
          <w:tab w:val="left" w:pos="11908"/>
          <w:tab w:val="left" w:pos="12824"/>
          <w:tab w:val="left" w:pos="13740"/>
          <w:tab w:val="left" w:pos="14656"/>
        </w:tabs>
        <w:spacing w:before="120"/>
        <w:ind w:firstLine="0"/>
        <w:jc w:val="center"/>
        <w:rPr>
          <w:rFonts w:eastAsia="MS Mincho"/>
          <w:color w:val="FF0000"/>
          <w:lang w:val="id-ID" w:eastAsia="en-US"/>
        </w:rPr>
      </w:pPr>
    </w:p>
    <w:p w:rsidR="00AF72B0" w:rsidRDefault="002B2CCE"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4791075" cy="3000307"/>
            <wp:effectExtent l="19050" t="0" r="9525" b="0"/>
            <wp:docPr id="29" name="Picture 28" descr="ERD 9-9-1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9-9-16 copy.png"/>
                    <pic:cNvPicPr/>
                  </pic:nvPicPr>
                  <pic:blipFill>
                    <a:blip r:embed="rId17" cstate="print"/>
                    <a:stretch>
                      <a:fillRect/>
                    </a:stretch>
                  </pic:blipFill>
                  <pic:spPr>
                    <a:xfrm>
                      <a:off x="0" y="0"/>
                      <a:ext cx="4796864" cy="3003932"/>
                    </a:xfrm>
                    <a:prstGeom prst="rect">
                      <a:avLst/>
                    </a:prstGeom>
                  </pic:spPr>
                </pic:pic>
              </a:graphicData>
            </a:graphic>
          </wp:inline>
        </w:drawing>
      </w:r>
    </w:p>
    <w:p w:rsidR="006F019A" w:rsidRPr="00FD4E26" w:rsidRDefault="00AF72B0" w:rsidP="00FD4E26">
      <w:pPr>
        <w:pStyle w:val="Caption"/>
        <w:spacing w:before="240" w:after="480"/>
        <w:jc w:val="center"/>
        <w:rPr>
          <w:rFonts w:cs="Times New Roman"/>
          <w:color w:val="212121"/>
          <w:szCs w:val="24"/>
          <w:lang w:val="id-ID" w:eastAsia="id-ID"/>
        </w:rPr>
      </w:pPr>
      <w:r>
        <w:t xml:space="preserve">Gambar </w:t>
      </w:r>
      <w:r w:rsidR="009F3D05">
        <w:fldChar w:fldCharType="begin"/>
      </w:r>
      <w:r w:rsidR="009F3D05">
        <w:instrText xml:space="preserve"> SEQ Gambar \* ARABIC </w:instrText>
      </w:r>
      <w:r w:rsidR="009F3D05">
        <w:fldChar w:fldCharType="separate"/>
      </w:r>
      <w:r w:rsidR="00D4088C">
        <w:rPr>
          <w:noProof/>
        </w:rPr>
        <w:t>6</w:t>
      </w:r>
      <w:r w:rsidR="009F3D05">
        <w:rPr>
          <w:noProof/>
        </w:rPr>
        <w:fldChar w:fldCharType="end"/>
      </w:r>
      <w:r>
        <w:rPr>
          <w:lang w:val="id-ID"/>
        </w:rPr>
        <w:t xml:space="preserve">  </w:t>
      </w:r>
      <w:bookmarkStart w:id="54" w:name="_Toc462304081"/>
      <w:r w:rsidRPr="00C3326A">
        <w:rPr>
          <w:lang w:val="id-ID"/>
        </w:rPr>
        <w:t>ERD SiMURAA</w:t>
      </w:r>
      <w:bookmarkEnd w:id="54"/>
    </w:p>
    <w:p w:rsidR="006F019A" w:rsidRDefault="006F019A" w:rsidP="006F019A">
      <w:pPr>
        <w:pStyle w:val="Paragraf"/>
      </w:pPr>
      <w:r w:rsidRPr="00923E04">
        <w:t xml:space="preserve">Desain </w:t>
      </w:r>
      <w:r>
        <w:t xml:space="preserve">prototipe dibutuhkan sebagai gambaran antarmuka pengguna yang dapat dilihat langsung dan disesuaikan dengan keinginan pengguna. </w:t>
      </w:r>
      <w:r w:rsidR="00516018">
        <w:t xml:space="preserve">Prototipe dibuat untuk keseluruhan fungsi yang ada pada SiMURAA dan dapat dilihat pada Lampiran </w:t>
      </w:r>
      <w:r w:rsidR="0049556E">
        <w:t>4</w:t>
      </w:r>
      <w:r w:rsidR="00516018">
        <w:t>. Contoh p</w:t>
      </w:r>
      <w:r>
        <w:t>rototipe antarmuka halaman memulai perhitungan formulasi ra</w:t>
      </w:r>
      <w:r w:rsidR="00C643B4">
        <w:t>nsum dapat dilihat pada Gambar 7</w:t>
      </w:r>
      <w:r>
        <w:t>.</w:t>
      </w:r>
    </w:p>
    <w:p w:rsidR="00FD4E26" w:rsidRDefault="00FD4E26" w:rsidP="006F019A">
      <w:pPr>
        <w:pStyle w:val="Paragraf"/>
      </w:pPr>
    </w:p>
    <w:p w:rsidR="00FD4E26" w:rsidRDefault="00FD4E26" w:rsidP="006F019A">
      <w:pPr>
        <w:pStyle w:val="Paragraf"/>
      </w:pPr>
    </w:p>
    <w:p w:rsidR="00285B2A" w:rsidRDefault="00285B2A" w:rsidP="00285B2A">
      <w:pPr>
        <w:keepNext/>
        <w:shd w:val="clear" w:color="auto" w:fill="FFFFFF"/>
        <w:tabs>
          <w:tab w:val="left" w:pos="10076"/>
          <w:tab w:val="left" w:pos="10992"/>
          <w:tab w:val="left" w:pos="11908"/>
          <w:tab w:val="left" w:pos="12824"/>
          <w:tab w:val="left" w:pos="13740"/>
          <w:tab w:val="left" w:pos="14656"/>
        </w:tabs>
        <w:spacing w:before="120"/>
        <w:ind w:firstLine="0"/>
        <w:jc w:val="center"/>
      </w:pPr>
      <w:r>
        <w:rPr>
          <w:noProof/>
          <w:lang w:val="id-ID" w:eastAsia="id-ID"/>
        </w:rPr>
        <w:drawing>
          <wp:inline distT="0" distB="0" distL="0" distR="0">
            <wp:extent cx="4933950" cy="3065538"/>
            <wp:effectExtent l="19050" t="0" r="0" b="0"/>
            <wp:docPr id="6" name="Picture 1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4933950" cy="3065538"/>
                    </a:xfrm>
                    <a:prstGeom prst="rect">
                      <a:avLst/>
                    </a:prstGeom>
                  </pic:spPr>
                </pic:pic>
              </a:graphicData>
            </a:graphic>
          </wp:inline>
        </w:drawing>
      </w:r>
    </w:p>
    <w:p w:rsidR="00285B2A" w:rsidRDefault="00285B2A" w:rsidP="00FD4E26">
      <w:pPr>
        <w:pStyle w:val="Caption"/>
        <w:spacing w:before="240" w:after="480"/>
        <w:jc w:val="center"/>
        <w:rPr>
          <w:b/>
          <w:i/>
          <w:lang w:val="id-ID"/>
        </w:rPr>
      </w:pPr>
      <w:r>
        <w:t xml:space="preserve">Gambar </w:t>
      </w:r>
      <w:r w:rsidR="009F3D05">
        <w:fldChar w:fldCharType="begin"/>
      </w:r>
      <w:r w:rsidR="009F3D05">
        <w:instrText xml:space="preserve"> SEQ Gambar \* ARABIC </w:instrText>
      </w:r>
      <w:r w:rsidR="009F3D05">
        <w:fldChar w:fldCharType="separate"/>
      </w:r>
      <w:r w:rsidR="00D4088C">
        <w:rPr>
          <w:noProof/>
        </w:rPr>
        <w:t>7</w:t>
      </w:r>
      <w:r w:rsidR="009F3D05">
        <w:rPr>
          <w:noProof/>
        </w:rPr>
        <w:fldChar w:fldCharType="end"/>
      </w:r>
      <w:r>
        <w:rPr>
          <w:lang w:val="id-ID"/>
        </w:rPr>
        <w:t xml:space="preserve">  </w:t>
      </w:r>
      <w:bookmarkStart w:id="55" w:name="_Toc462304082"/>
      <w:r w:rsidRPr="003A7ADD">
        <w:rPr>
          <w:lang w:val="id-ID"/>
        </w:rPr>
        <w:t>Prototipe halaman memulai perhitungan formulasi ransum</w:t>
      </w:r>
      <w:bookmarkEnd w:id="55"/>
    </w:p>
    <w:p w:rsidR="00285B2A" w:rsidRDefault="00285B2A" w:rsidP="006F019A">
      <w:pPr>
        <w:pStyle w:val="Paragraf"/>
      </w:pPr>
      <w:r>
        <w:lastRenderedPageBreak/>
        <w:t>Untuk melengkapi dokumentasi sistem, diagram aktivitas dan diagram sekuens perlu dibuat. Diagram aktivitas dibuat untuk menggambarkan alur kerja atau proses bisnis SiMURAA. Jumlah diagram aktivitas yang dibuat di</w:t>
      </w:r>
      <w:r w:rsidR="009C012A">
        <w:t xml:space="preserve">sesuaikan dengan jumlah </w:t>
      </w:r>
      <w:r>
        <w:rPr>
          <w:i/>
        </w:rPr>
        <w:t>use case</w:t>
      </w:r>
      <w:r w:rsidR="009C012A">
        <w:t xml:space="preserve"> yang telah didefinisikan pada awal tahap desain. Seluruh diagram aktivitas SiMURAA dapat dilihat pada Lampiran </w:t>
      </w:r>
      <w:r w:rsidR="0049556E">
        <w:t>5</w:t>
      </w:r>
      <w:r w:rsidR="009C012A">
        <w:t xml:space="preserve">. Gambar 8 berikut </w:t>
      </w:r>
      <w:r w:rsidR="00FF24B6">
        <w:t>merupakan</w:t>
      </w:r>
      <w:r w:rsidR="009C012A">
        <w:t xml:space="preserve"> diagram aktivitas membuat perhitungan formulasi ransum.</w:t>
      </w:r>
    </w:p>
    <w:p w:rsidR="000D2C79" w:rsidRDefault="000D2C79" w:rsidP="006F019A">
      <w:pPr>
        <w:pStyle w:val="Paragraf"/>
      </w:pPr>
    </w:p>
    <w:p w:rsidR="00FD4E26" w:rsidRDefault="00FD4E26" w:rsidP="006F019A">
      <w:pPr>
        <w:pStyle w:val="Paragraf"/>
      </w:pPr>
    </w:p>
    <w:p w:rsidR="000D2C79" w:rsidRDefault="00FA1BEC" w:rsidP="000D2C79">
      <w:pPr>
        <w:pStyle w:val="Heading2"/>
      </w:pPr>
      <w:r>
        <w:rPr>
          <w:noProof/>
          <w:lang w:val="id-ID" w:eastAsia="id-ID"/>
        </w:rPr>
        <w:drawing>
          <wp:inline distT="0" distB="0" distL="0" distR="0">
            <wp:extent cx="2766782" cy="6594288"/>
            <wp:effectExtent l="19050" t="0" r="0" b="0"/>
            <wp:docPr id="11" name="Picture 1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2767921" cy="6597003"/>
                    </a:xfrm>
                    <a:prstGeom prst="rect">
                      <a:avLst/>
                    </a:prstGeom>
                  </pic:spPr>
                </pic:pic>
              </a:graphicData>
            </a:graphic>
          </wp:inline>
        </w:drawing>
      </w:r>
    </w:p>
    <w:p w:rsidR="000D2C79" w:rsidRPr="000D2C79" w:rsidRDefault="000D2C79" w:rsidP="00FD4E26">
      <w:pPr>
        <w:pStyle w:val="Caption"/>
        <w:spacing w:before="240" w:after="480"/>
        <w:jc w:val="center"/>
        <w:rPr>
          <w:lang w:val="id-ID"/>
        </w:rPr>
      </w:pPr>
      <w:r>
        <w:t xml:space="preserve">Gambar </w:t>
      </w:r>
      <w:r w:rsidR="009F3D05">
        <w:fldChar w:fldCharType="begin"/>
      </w:r>
      <w:r w:rsidR="009F3D05">
        <w:instrText xml:space="preserve"> SEQ Gambar \* ARABIC </w:instrText>
      </w:r>
      <w:r w:rsidR="009F3D05">
        <w:fldChar w:fldCharType="separate"/>
      </w:r>
      <w:r w:rsidR="00D4088C">
        <w:rPr>
          <w:noProof/>
        </w:rPr>
        <w:t>8</w:t>
      </w:r>
      <w:r w:rsidR="009F3D05">
        <w:rPr>
          <w:noProof/>
        </w:rPr>
        <w:fldChar w:fldCharType="end"/>
      </w:r>
      <w:r w:rsidR="00D4088C">
        <w:rPr>
          <w:lang w:val="id-ID"/>
        </w:rPr>
        <w:t xml:space="preserve">  </w:t>
      </w:r>
      <w:bookmarkStart w:id="56" w:name="_Toc462304083"/>
      <w:r>
        <w:rPr>
          <w:lang w:val="id-ID"/>
        </w:rPr>
        <w:t>Diagram aktivitas membuat perhitungan formulasi ransum</w:t>
      </w:r>
      <w:bookmarkEnd w:id="56"/>
    </w:p>
    <w:p w:rsidR="000D2C79" w:rsidRDefault="000D2C79" w:rsidP="006F019A">
      <w:pPr>
        <w:pStyle w:val="Paragraf"/>
      </w:pPr>
      <w:r>
        <w:lastRenderedPageBreak/>
        <w:t>Diagram sekuens dibuat untuk menggambarkan</w:t>
      </w:r>
      <w:r w:rsidR="003D42FE">
        <w:t xml:space="preserve"> interaksi tiap-tiap objek</w:t>
      </w:r>
      <w:r w:rsidR="0027176A">
        <w:t xml:space="preserve"> dengan susunan </w:t>
      </w:r>
      <w:r w:rsidR="009A7CE1">
        <w:t xml:space="preserve">sesuai </w:t>
      </w:r>
      <w:r w:rsidR="00B44BDB">
        <w:t xml:space="preserve">urutan </w:t>
      </w:r>
      <w:r w:rsidR="009A7CE1">
        <w:t>eksekusinya</w:t>
      </w:r>
      <w:r w:rsidR="00FF24B6">
        <w:t>. Jumlah diagram sekuens</w:t>
      </w:r>
      <w:r>
        <w:t xml:space="preserve"> yang dibuat disesuaikan dengan jumlah </w:t>
      </w:r>
      <w:r>
        <w:rPr>
          <w:i/>
        </w:rPr>
        <w:t>use case</w:t>
      </w:r>
      <w:r>
        <w:t xml:space="preserve"> yang telah didefinisikan pada awal tahap desain</w:t>
      </w:r>
      <w:r w:rsidR="00FF24B6">
        <w:t>. Seluruh diagram sekuens</w:t>
      </w:r>
      <w:r>
        <w:t xml:space="preserve"> SiMURAA dapat dilihat pada Lampiran</w:t>
      </w:r>
      <w:r w:rsidR="00FF24B6">
        <w:t xml:space="preserve"> </w:t>
      </w:r>
      <w:r w:rsidR="0049556E">
        <w:t>6</w:t>
      </w:r>
      <w:r>
        <w:t xml:space="preserve">. Gambar </w:t>
      </w:r>
      <w:r w:rsidR="00FF24B6">
        <w:t>9</w:t>
      </w:r>
      <w:r>
        <w:t xml:space="preserve"> berikut merupa</w:t>
      </w:r>
      <w:r w:rsidR="00FF24B6">
        <w:t>kan diagram sekuens</w:t>
      </w:r>
      <w:r>
        <w:t xml:space="preserve"> membuat perhitungan formulasi ransum.</w:t>
      </w:r>
    </w:p>
    <w:p w:rsidR="000D2C79" w:rsidRDefault="000D2C79" w:rsidP="00D4088C">
      <w:pPr>
        <w:pStyle w:val="Paragraf"/>
        <w:ind w:firstLine="0"/>
        <w:rPr>
          <w:i/>
        </w:rPr>
      </w:pPr>
    </w:p>
    <w:p w:rsidR="00FD4E26" w:rsidRPr="009C012A" w:rsidRDefault="00FD4E26" w:rsidP="00D4088C">
      <w:pPr>
        <w:pStyle w:val="Paragraf"/>
        <w:ind w:firstLine="0"/>
        <w:rPr>
          <w:i/>
        </w:rPr>
      </w:pPr>
    </w:p>
    <w:p w:rsidR="00D4088C" w:rsidRDefault="00EB0A40" w:rsidP="00D4088C">
      <w:pPr>
        <w:pStyle w:val="Heading2"/>
      </w:pPr>
      <w:r>
        <w:rPr>
          <w:noProof/>
          <w:lang w:val="id-ID" w:eastAsia="id-ID"/>
        </w:rPr>
        <w:drawing>
          <wp:inline distT="0" distB="0" distL="0" distR="0">
            <wp:extent cx="4857750" cy="4068931"/>
            <wp:effectExtent l="19050" t="0" r="0" b="0"/>
            <wp:docPr id="17" name="Picture 16"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860674" cy="4071380"/>
                    </a:xfrm>
                    <a:prstGeom prst="rect">
                      <a:avLst/>
                    </a:prstGeom>
                  </pic:spPr>
                </pic:pic>
              </a:graphicData>
            </a:graphic>
          </wp:inline>
        </w:drawing>
      </w:r>
    </w:p>
    <w:p w:rsidR="00D4088C" w:rsidRPr="00D4088C" w:rsidRDefault="00D4088C" w:rsidP="00FD4E26">
      <w:pPr>
        <w:pStyle w:val="Caption"/>
        <w:spacing w:before="240" w:after="0"/>
        <w:jc w:val="center"/>
        <w:rPr>
          <w:lang w:val="id-ID"/>
        </w:rPr>
      </w:pPr>
      <w:r>
        <w:t xml:space="preserve">Gambar </w:t>
      </w:r>
      <w:r w:rsidR="009F3D05">
        <w:fldChar w:fldCharType="begin"/>
      </w:r>
      <w:r w:rsidR="009F3D05">
        <w:instrText xml:space="preserve"> SEQ Gambar \* ARABIC </w:instrText>
      </w:r>
      <w:r w:rsidR="009F3D05">
        <w:fldChar w:fldCharType="separate"/>
      </w:r>
      <w:r>
        <w:rPr>
          <w:noProof/>
        </w:rPr>
        <w:t>9</w:t>
      </w:r>
      <w:r w:rsidR="009F3D05">
        <w:rPr>
          <w:noProof/>
        </w:rPr>
        <w:fldChar w:fldCharType="end"/>
      </w:r>
      <w:r>
        <w:rPr>
          <w:lang w:val="id-ID"/>
        </w:rPr>
        <w:t xml:space="preserve">  </w:t>
      </w:r>
      <w:bookmarkStart w:id="57" w:name="_Toc462304084"/>
      <w:r>
        <w:rPr>
          <w:lang w:val="id-ID"/>
        </w:rPr>
        <w:t>Diagram sekuens membuat perhitungan formulasi ransum</w:t>
      </w:r>
      <w:bookmarkEnd w:id="57"/>
    </w:p>
    <w:p w:rsidR="00D4088C" w:rsidRDefault="00D4088C" w:rsidP="006F019A">
      <w:pPr>
        <w:pStyle w:val="Heading2"/>
        <w:rPr>
          <w:i/>
          <w:lang w:val="id-ID"/>
        </w:rPr>
      </w:pPr>
      <w:bookmarkStart w:id="58" w:name="_Toc456607957"/>
    </w:p>
    <w:p w:rsidR="006F019A" w:rsidRPr="00AE2D3C" w:rsidRDefault="006F019A" w:rsidP="006F019A">
      <w:pPr>
        <w:pStyle w:val="Heading2"/>
        <w:rPr>
          <w:i/>
        </w:rPr>
      </w:pPr>
      <w:bookmarkStart w:id="59" w:name="_Toc462131098"/>
      <w:r w:rsidRPr="00AE2D3C">
        <w:rPr>
          <w:i/>
        </w:rPr>
        <w:t>Coding</w:t>
      </w:r>
      <w:bookmarkEnd w:id="58"/>
      <w:bookmarkEnd w:id="59"/>
    </w:p>
    <w:p w:rsidR="0091439B" w:rsidRDefault="006F019A" w:rsidP="006F019A">
      <w:pPr>
        <w:pStyle w:val="Paragraf"/>
      </w:pPr>
      <w:r>
        <w:t xml:space="preserve">Tiga hal penting dalam </w:t>
      </w:r>
      <w:r>
        <w:rPr>
          <w:i/>
        </w:rPr>
        <w:t xml:space="preserve">coding </w:t>
      </w:r>
      <w:r>
        <w:t xml:space="preserve">pada XP yaitu </w:t>
      </w:r>
      <w:r w:rsidRPr="00E5796C">
        <w:rPr>
          <w:i/>
        </w:rPr>
        <w:t>pair programming, refactoring</w:t>
      </w:r>
      <w:r>
        <w:t xml:space="preserve">, dan integrasi berkesinambungan. Konsep </w:t>
      </w:r>
      <w:r>
        <w:rPr>
          <w:i/>
        </w:rPr>
        <w:t xml:space="preserve">pair programming </w:t>
      </w:r>
      <w:r>
        <w:t xml:space="preserve">dihilangkan dengan tetap mempertimbangkan peran yang harus dilakukan oleh 2 </w:t>
      </w:r>
      <w:r w:rsidRPr="00D76607">
        <w:rPr>
          <w:i/>
        </w:rPr>
        <w:t>programmer</w:t>
      </w:r>
      <w:r>
        <w:t xml:space="preserve"> pada </w:t>
      </w:r>
      <w:r>
        <w:rPr>
          <w:i/>
        </w:rPr>
        <w:t>pair programming</w:t>
      </w:r>
      <w:r>
        <w:t xml:space="preserve">. Peran sebagai seseorang yang dapat memberi masukan terhadap hasil </w:t>
      </w:r>
      <w:r>
        <w:rPr>
          <w:i/>
        </w:rPr>
        <w:t>coding</w:t>
      </w:r>
      <w:r>
        <w:t xml:space="preserve"> dapat dilakukan oleh pembimbing penelitian dan </w:t>
      </w:r>
      <w:r>
        <w:rPr>
          <w:i/>
        </w:rPr>
        <w:t xml:space="preserve">feed formulator. Refactoring </w:t>
      </w:r>
      <w:r>
        <w:t xml:space="preserve">pada penelitian ini dapat dilakukan dengan merapikan atau memperbaiki struktur kode sistem yang telah dibuat untuk mengurangi risiko kesalahan pada program. Integrasi berkesinambungan pada konsep XP merupakan dampak dari </w:t>
      </w:r>
      <w:r>
        <w:rPr>
          <w:i/>
        </w:rPr>
        <w:t xml:space="preserve">pair programming. Coding </w:t>
      </w:r>
      <w:r>
        <w:t xml:space="preserve">yang dilakukan </w:t>
      </w:r>
      <w:r w:rsidR="0091439B">
        <w:t>oleh satu orang</w:t>
      </w:r>
      <w:r>
        <w:t xml:space="preserve"> menyebabkan </w:t>
      </w:r>
      <w:r>
        <w:rPr>
          <w:i/>
        </w:rPr>
        <w:t xml:space="preserve">pair programming </w:t>
      </w:r>
      <w:r>
        <w:t xml:space="preserve">dihilangkan pada penelitian ini dan integrasi berkesinambungan </w:t>
      </w:r>
      <w:r w:rsidR="0091439B">
        <w:t>kurang perlu untuk dilakukan.</w:t>
      </w:r>
    </w:p>
    <w:p w:rsidR="00055FAF" w:rsidRDefault="0091439B" w:rsidP="006F019A">
      <w:pPr>
        <w:pStyle w:val="Paragraf"/>
      </w:pPr>
      <w:r>
        <w:lastRenderedPageBreak/>
        <w:t>Pengembang</w:t>
      </w:r>
      <w:r w:rsidR="00DF6DEA">
        <w:t>an SiMURAA yang berbasis web</w:t>
      </w:r>
      <w:r>
        <w:t xml:space="preserve"> menggunakan bahasa PHP dengan </w:t>
      </w:r>
      <w:r>
        <w:rPr>
          <w:i/>
        </w:rPr>
        <w:t xml:space="preserve">framework </w:t>
      </w:r>
      <w:r>
        <w:t xml:space="preserve">Yii. Terdapat 6 menu pada SiMURAA yaitu Beranda, Profil, </w:t>
      </w:r>
      <w:r w:rsidR="003B6947">
        <w:t xml:space="preserve">Daftar Kebutuhan Nutrien Unggas, Daftar Bahan Pakan, Formulasi Ransum, dan Tentang Kami. Pada menu Profil, </w:t>
      </w:r>
      <w:r w:rsidR="003B6947">
        <w:rPr>
          <w:i/>
        </w:rPr>
        <w:t xml:space="preserve">user </w:t>
      </w:r>
      <w:r w:rsidR="003B6947">
        <w:t xml:space="preserve">dapat melihat profil diri dan mengubahnya. Pada menu Daftar Kebutuhan Nutrien Unggas, </w:t>
      </w:r>
      <w:r w:rsidR="003B6947">
        <w:rPr>
          <w:i/>
        </w:rPr>
        <w:t xml:space="preserve">user </w:t>
      </w:r>
      <w:r w:rsidR="003B6947">
        <w:t xml:space="preserve">dapat melihat informasi mengenai </w:t>
      </w:r>
      <w:r w:rsidR="00FB6FB0">
        <w:t xml:space="preserve">jenis-jenis unggas </w:t>
      </w:r>
      <w:r w:rsidR="00055FAF">
        <w:t>beserta</w:t>
      </w:r>
      <w:r w:rsidR="00FB6FB0">
        <w:t xml:space="preserve"> </w:t>
      </w:r>
      <w:r w:rsidR="003B6947">
        <w:t>nutrien yang dibutuhkan unggas</w:t>
      </w:r>
      <w:r w:rsidR="00FB6FB0">
        <w:t xml:space="preserve"> tersebut. P</w:t>
      </w:r>
      <w:r w:rsidR="003B6947">
        <w:t xml:space="preserve">ada menu Daftar Bahan Pakan, </w:t>
      </w:r>
      <w:r w:rsidR="003B6947">
        <w:rPr>
          <w:i/>
        </w:rPr>
        <w:t xml:space="preserve">user </w:t>
      </w:r>
      <w:r w:rsidR="003B6947">
        <w:t xml:space="preserve">dapat melihat </w:t>
      </w:r>
      <w:r w:rsidR="00055FAF">
        <w:t>daftar bahan pakan beserta nutrien yang dikandungnya.</w:t>
      </w:r>
      <w:r w:rsidR="003B6947">
        <w:t xml:space="preserve"> </w:t>
      </w:r>
      <w:r w:rsidR="00055FAF">
        <w:t xml:space="preserve">Pada menu Formulasi Ransum, </w:t>
      </w:r>
      <w:r w:rsidR="00055FAF">
        <w:rPr>
          <w:i/>
        </w:rPr>
        <w:t xml:space="preserve">user </w:t>
      </w:r>
      <w:r w:rsidR="00055FAF">
        <w:t xml:space="preserve">dapat melakukan perhitungan formulasi ransum yang menjadi fungsi utama pada SiMURAA. Seluruh halaman yang terdapat pada SiMURAA dapat dilihat pada Lampiran </w:t>
      </w:r>
      <w:r w:rsidR="0049556E">
        <w:t>7</w:t>
      </w:r>
      <w:r w:rsidR="00055FAF">
        <w:t xml:space="preserve"> dan contoh salah satu halaman untuk memulai formulasi ra</w:t>
      </w:r>
      <w:r w:rsidR="00FF24B6">
        <w:t>nsum dapat dilihat pada Gambar 10</w:t>
      </w:r>
      <w:r w:rsidR="00055FAF">
        <w:t>.</w:t>
      </w:r>
    </w:p>
    <w:p w:rsidR="00055FAF" w:rsidRDefault="00055FAF" w:rsidP="006F019A">
      <w:pPr>
        <w:pStyle w:val="Paragraf"/>
      </w:pPr>
    </w:p>
    <w:p w:rsidR="00FD4E26" w:rsidRDefault="00FD4E26" w:rsidP="006F019A">
      <w:pPr>
        <w:pStyle w:val="Paragraf"/>
      </w:pPr>
    </w:p>
    <w:p w:rsidR="00055FAF" w:rsidRDefault="00055FAF" w:rsidP="00055FAF">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5040630" cy="3084830"/>
            <wp:effectExtent l="19050" t="0" r="7620" b="0"/>
            <wp:docPr id="3" name="Picture 37"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055FAF" w:rsidRPr="00D4088C" w:rsidRDefault="00055FAF" w:rsidP="00FD4E26">
      <w:pPr>
        <w:pStyle w:val="Caption"/>
        <w:spacing w:before="240" w:after="480"/>
        <w:jc w:val="center"/>
        <w:rPr>
          <w:rFonts w:cs="Times New Roman"/>
          <w:color w:val="212121"/>
          <w:szCs w:val="24"/>
          <w:lang w:val="id-ID" w:eastAsia="id-ID"/>
        </w:rPr>
      </w:pPr>
      <w:r>
        <w:t xml:space="preserve">Gambar </w:t>
      </w:r>
      <w:r w:rsidR="009F3D05">
        <w:fldChar w:fldCharType="begin"/>
      </w:r>
      <w:r w:rsidR="009F3D05">
        <w:instrText xml:space="preserve"> SEQ Gambar \* ARABIC </w:instrText>
      </w:r>
      <w:r w:rsidR="009F3D05">
        <w:fldChar w:fldCharType="separate"/>
      </w:r>
      <w:r w:rsidR="00D4088C">
        <w:rPr>
          <w:noProof/>
        </w:rPr>
        <w:t>10</w:t>
      </w:r>
      <w:r w:rsidR="009F3D05">
        <w:rPr>
          <w:noProof/>
        </w:rPr>
        <w:fldChar w:fldCharType="end"/>
      </w:r>
      <w:r>
        <w:rPr>
          <w:lang w:val="id-ID"/>
        </w:rPr>
        <w:t xml:space="preserve">  </w:t>
      </w:r>
      <w:bookmarkStart w:id="60" w:name="_Toc462304085"/>
      <w:r w:rsidRPr="00017035">
        <w:rPr>
          <w:lang w:val="id-ID"/>
        </w:rPr>
        <w:t>Halaman untuk memulai formulasi ransum</w:t>
      </w:r>
      <w:bookmarkEnd w:id="60"/>
    </w:p>
    <w:p w:rsidR="008C0F36" w:rsidRDefault="00055FAF" w:rsidP="00E7625A">
      <w:pPr>
        <w:pStyle w:val="Paragraf"/>
      </w:pPr>
      <w:r>
        <w:t xml:space="preserve">Untuk mengaplikasikan </w:t>
      </w:r>
      <w:r w:rsidR="0091439B">
        <w:rPr>
          <w:i/>
        </w:rPr>
        <w:t>linear programming</w:t>
      </w:r>
      <w:r>
        <w:rPr>
          <w:i/>
        </w:rPr>
        <w:t xml:space="preserve"> </w:t>
      </w:r>
      <w:r>
        <w:t>di dalam SiMURAA</w:t>
      </w:r>
      <w:r w:rsidR="0091439B">
        <w:rPr>
          <w:i/>
        </w:rPr>
        <w:t xml:space="preserve">, </w:t>
      </w:r>
      <w:r>
        <w:t>perhitungan dilakukan menggunakan bahasa Python ya</w:t>
      </w:r>
      <w:r w:rsidR="003A70E5">
        <w:t xml:space="preserve">ng diintegrasikan dengan </w:t>
      </w:r>
      <w:r w:rsidR="00B45B5A">
        <w:t xml:space="preserve">bahasa utama sistem yaitu PHP. Dengan menggunakan </w:t>
      </w:r>
      <w:r w:rsidR="00B45B5A" w:rsidRPr="00B45B5A">
        <w:rPr>
          <w:i/>
        </w:rPr>
        <w:t>SciPy Librar</w:t>
      </w:r>
      <w:r w:rsidR="00B45B5A">
        <w:rPr>
          <w:i/>
        </w:rPr>
        <w:t xml:space="preserve">y </w:t>
      </w:r>
      <w:r w:rsidR="0040625B">
        <w:t xml:space="preserve">modul scipy.optimize.linprog </w:t>
      </w:r>
      <w:r w:rsidR="00B45B5A">
        <w:t xml:space="preserve">yang merupakan </w:t>
      </w:r>
      <w:r w:rsidR="00B45B5A">
        <w:rPr>
          <w:i/>
        </w:rPr>
        <w:t xml:space="preserve">open source library, </w:t>
      </w:r>
      <w:r w:rsidR="00B45B5A">
        <w:t xml:space="preserve">optimasi perhitungan </w:t>
      </w:r>
      <w:r w:rsidR="00B45B5A">
        <w:rPr>
          <w:i/>
        </w:rPr>
        <w:t xml:space="preserve">linear programming </w:t>
      </w:r>
      <w:r w:rsidR="00044EBC">
        <w:t>dapat dilakukan</w:t>
      </w:r>
      <w:r w:rsidR="008C0F36">
        <w:t xml:space="preserve">. Kendala pertama yang dapat diterima yaitu pertidaksamaan </w:t>
      </w:r>
      <w:r w:rsidR="00804013">
        <w:t xml:space="preserve">dengan </w:t>
      </w:r>
      <w:r w:rsidR="008C0F36">
        <w:t xml:space="preserve">ruas kiri kurang dari atau sama dengan </w:t>
      </w:r>
      <w:r w:rsidR="004E0071">
        <w:t>(</w:t>
      </w:r>
      <w:r w:rsidR="004E0071">
        <w:rPr>
          <w:rFonts w:cs="Times New Roman"/>
        </w:rPr>
        <w:t>≤</w:t>
      </w:r>
      <w:r w:rsidR="004E0071">
        <w:t xml:space="preserve">) </w:t>
      </w:r>
      <w:r w:rsidR="008C0F36">
        <w:t>ruas kanan. Kendala kedua yang dapat diterima yaitu</w:t>
      </w:r>
      <w:r w:rsidR="00585CCB">
        <w:t xml:space="preserve"> persamaan </w:t>
      </w:r>
      <w:r w:rsidR="00804013">
        <w:t xml:space="preserve">linear dengan </w:t>
      </w:r>
      <w:r w:rsidR="00585CCB">
        <w:t>ruas kiri</w:t>
      </w:r>
      <w:r w:rsidR="008C0F36">
        <w:t xml:space="preserve"> sama den</w:t>
      </w:r>
      <w:r w:rsidR="00585CCB">
        <w:t xml:space="preserve">gan </w:t>
      </w:r>
      <w:r w:rsidR="004E0071">
        <w:t xml:space="preserve">(=) </w:t>
      </w:r>
      <w:r w:rsidR="00585CCB">
        <w:t>ruas kanan</w:t>
      </w:r>
      <w:r w:rsidR="008C0F36">
        <w:t>.</w:t>
      </w:r>
      <w:r w:rsidR="00585CCB">
        <w:t xml:space="preserve"> Namun, pada perhitungan ini</w:t>
      </w:r>
      <w:r w:rsidR="004E0071">
        <w:t xml:space="preserve"> terdapat pertidaksamaan </w:t>
      </w:r>
      <w:r w:rsidR="00804013">
        <w:t xml:space="preserve">dengan </w:t>
      </w:r>
      <w:r w:rsidR="004E0071">
        <w:t>ruas kiri lebih dari atau sama dengan (</w:t>
      </w:r>
      <w:r w:rsidR="004E0071">
        <w:rPr>
          <w:rFonts w:cs="Times New Roman"/>
        </w:rPr>
        <w:t>≥</w:t>
      </w:r>
      <w:r w:rsidR="004E0071">
        <w:t>) ruas kanan. Tanda pertidaksamaan lebih dari atau sama dengan (</w:t>
      </w:r>
      <w:r w:rsidR="004E0071">
        <w:rPr>
          <w:rFonts w:cs="Times New Roman"/>
        </w:rPr>
        <w:t>≥</w:t>
      </w:r>
      <w:r w:rsidR="004E0071">
        <w:t>) harus diubah menjadi kurang dari atau sama dengan (</w:t>
      </w:r>
      <w:r w:rsidR="004E0071">
        <w:rPr>
          <w:rFonts w:cs="Times New Roman"/>
        </w:rPr>
        <w:t>≤</w:t>
      </w:r>
      <w:r w:rsidR="004E0071">
        <w:t>) dengan cara mengalikan pertidaksamaan dengan negatif sehingga tanda pertidaksamaan berubah.</w:t>
      </w:r>
    </w:p>
    <w:p w:rsidR="00D4088C" w:rsidRDefault="00D4088C">
      <w:pPr>
        <w:spacing w:after="200" w:line="276" w:lineRule="auto"/>
        <w:ind w:firstLine="0"/>
        <w:jc w:val="left"/>
        <w:rPr>
          <w:rFonts w:eastAsia="MS Mincho" w:cs="Arial"/>
          <w:lang w:val="id-ID" w:eastAsia="en-US"/>
        </w:rPr>
      </w:pPr>
      <w:r>
        <w:br w:type="page"/>
      </w:r>
    </w:p>
    <w:p w:rsidR="00357F61" w:rsidRDefault="00044EBC" w:rsidP="00E7625A">
      <w:pPr>
        <w:pStyle w:val="Paragraf"/>
      </w:pPr>
      <w:r>
        <w:lastRenderedPageBreak/>
        <w:t xml:space="preserve">Sistem mengambil data-data dari </w:t>
      </w:r>
      <w:r>
        <w:rPr>
          <w:i/>
        </w:rPr>
        <w:t xml:space="preserve">database </w:t>
      </w:r>
      <w:r>
        <w:t>yang dibutuhkan sebagai masukan</w:t>
      </w:r>
      <w:r w:rsidR="00B45B5A">
        <w:t xml:space="preserve"> untuk menghasilkan keluaran harga termurah dan kompos</w:t>
      </w:r>
      <w:r w:rsidR="0040625B">
        <w:t>isi penggunaan tiap bahan pakan</w:t>
      </w:r>
      <w:r w:rsidR="00E7625A">
        <w:t xml:space="preserve"> penyusun ransum. </w:t>
      </w:r>
      <w:r w:rsidR="009F7383">
        <w:t>Untuk dapat mengeluarkan hasil, m</w:t>
      </w:r>
      <w:r w:rsidR="00E7625A">
        <w:t xml:space="preserve">asukan yang telah disebutkan pada Persamaan 1 yaitu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9F7383">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9F7383">
        <w:t xml:space="preserve">, dan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E3DE3">
        <w:t xml:space="preserve"> </w:t>
      </w:r>
      <w:r w:rsidR="009F7383">
        <w:t>harus dilengkapi. Jika</w:t>
      </w:r>
      <w:r w:rsidR="00E7625A">
        <w:t xml:space="preserve"> perhitungan</w:t>
      </w:r>
      <w:r w:rsidR="009F7383">
        <w:t xml:space="preserve"> menemukan solusi </w:t>
      </w:r>
      <w:r w:rsidR="0066686F">
        <w:t>fisibel atau memenuhi seluruh kendala</w:t>
      </w:r>
      <w:r w:rsidR="009F7383">
        <w:t xml:space="preserve"> maka </w:t>
      </w:r>
      <w:r w:rsidR="00E7625A">
        <w:t xml:space="preserve">hasil perhitungan yang dieksekusi di </w:t>
      </w:r>
      <w:r w:rsidR="00637D9D">
        <w:rPr>
          <w:i/>
        </w:rPr>
        <w:t>command p</w:t>
      </w:r>
      <w:r w:rsidR="00E7625A">
        <w:rPr>
          <w:i/>
        </w:rPr>
        <w:t>rompt</w:t>
      </w:r>
      <w:r w:rsidR="009F7383">
        <w:rPr>
          <w:i/>
        </w:rPr>
        <w:t xml:space="preserve"> </w:t>
      </w:r>
      <w:r w:rsidR="009F7383">
        <w:t>menghasilkan keluaran yang dapat</w:t>
      </w:r>
      <w:r w:rsidR="00FF24B6">
        <w:t xml:space="preserve"> dilihat pada Gambar 11</w:t>
      </w:r>
      <w:r w:rsidR="00E7625A">
        <w:t>.</w:t>
      </w:r>
    </w:p>
    <w:p w:rsidR="009F7383" w:rsidRDefault="009F7383" w:rsidP="00E7625A">
      <w:pPr>
        <w:pStyle w:val="Paragraf"/>
      </w:pPr>
    </w:p>
    <w:p w:rsidR="00FD4E26" w:rsidRDefault="00FD4E26" w:rsidP="00E7625A">
      <w:pPr>
        <w:pStyle w:val="Paragraf"/>
      </w:pPr>
    </w:p>
    <w:p w:rsidR="009F7383" w:rsidRDefault="00E7625A" w:rsidP="009F7383">
      <w:pPr>
        <w:pStyle w:val="Paragraf"/>
        <w:keepNext/>
        <w:ind w:firstLine="0"/>
      </w:pPr>
      <w:r>
        <w:rPr>
          <w:noProof/>
          <w:lang w:eastAsia="id-ID"/>
        </w:rPr>
        <w:drawing>
          <wp:inline distT="0" distB="0" distL="0" distR="0">
            <wp:extent cx="5019675" cy="3638601"/>
            <wp:effectExtent l="19050" t="0" r="9525" b="0"/>
            <wp:docPr id="5" name="Picture 4" descr="Captur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Y.PNG"/>
                    <pic:cNvPicPr/>
                  </pic:nvPicPr>
                  <pic:blipFill>
                    <a:blip r:embed="rId22" cstate="print"/>
                    <a:stretch>
                      <a:fillRect/>
                    </a:stretch>
                  </pic:blipFill>
                  <pic:spPr>
                    <a:xfrm>
                      <a:off x="0" y="0"/>
                      <a:ext cx="5026120" cy="3643273"/>
                    </a:xfrm>
                    <a:prstGeom prst="rect">
                      <a:avLst/>
                    </a:prstGeom>
                  </pic:spPr>
                </pic:pic>
              </a:graphicData>
            </a:graphic>
          </wp:inline>
        </w:drawing>
      </w:r>
    </w:p>
    <w:p w:rsidR="004E0071" w:rsidRPr="00D4088C" w:rsidRDefault="009F7383" w:rsidP="00FD4E26">
      <w:pPr>
        <w:pStyle w:val="Caption"/>
        <w:spacing w:before="240" w:after="480"/>
        <w:jc w:val="center"/>
        <w:rPr>
          <w:i/>
          <w:lang w:val="id-ID"/>
        </w:rPr>
      </w:pPr>
      <w:r>
        <w:t xml:space="preserve">Gambar </w:t>
      </w:r>
      <w:r w:rsidR="009F3D05">
        <w:fldChar w:fldCharType="begin"/>
      </w:r>
      <w:r w:rsidR="009F3D05">
        <w:instrText xml:space="preserve"> SEQ Gambar \* ARABIC </w:instrText>
      </w:r>
      <w:r w:rsidR="009F3D05">
        <w:fldChar w:fldCharType="separate"/>
      </w:r>
      <w:r w:rsidR="00D4088C">
        <w:rPr>
          <w:noProof/>
        </w:rPr>
        <w:t>11</w:t>
      </w:r>
      <w:r w:rsidR="009F3D05">
        <w:rPr>
          <w:noProof/>
        </w:rPr>
        <w:fldChar w:fldCharType="end"/>
      </w:r>
      <w:r>
        <w:rPr>
          <w:lang w:val="id-ID"/>
        </w:rPr>
        <w:t xml:space="preserve">  </w:t>
      </w:r>
      <w:bookmarkStart w:id="61" w:name="_Toc462304086"/>
      <w:r>
        <w:rPr>
          <w:lang w:val="id-ID"/>
        </w:rPr>
        <w:t xml:space="preserve">Hasil perhitungan yang dieksekusi di </w:t>
      </w:r>
      <w:r w:rsidR="00637D9D">
        <w:rPr>
          <w:i/>
          <w:lang w:val="id-ID"/>
        </w:rPr>
        <w:t>command p</w:t>
      </w:r>
      <w:r>
        <w:rPr>
          <w:i/>
          <w:lang w:val="id-ID"/>
        </w:rPr>
        <w:t>rompt</w:t>
      </w:r>
      <w:bookmarkEnd w:id="61"/>
    </w:p>
    <w:p w:rsidR="00044EBC" w:rsidRPr="00BD1302" w:rsidRDefault="009F7383" w:rsidP="006F019A">
      <w:pPr>
        <w:pStyle w:val="Paragraf"/>
      </w:pPr>
      <w:r>
        <w:t xml:space="preserve">Dari hasil tersebut, nilai yang ditampilkan pada SiMURAA yaitu </w:t>
      </w:r>
      <w:r>
        <w:rPr>
          <w:i/>
        </w:rPr>
        <w:t xml:space="preserve">fun </w:t>
      </w:r>
      <w:r>
        <w:t>dan</w:t>
      </w:r>
      <w:r w:rsidR="00712398">
        <w:t xml:space="preserve"> </w:t>
      </w:r>
      <w:r w:rsidR="00712398">
        <w:rPr>
          <w:i/>
        </w:rPr>
        <w:t xml:space="preserve">x. </w:t>
      </w:r>
      <w:r w:rsidR="00712398">
        <w:t xml:space="preserve">Nilai </w:t>
      </w:r>
      <w:r w:rsidR="00712398">
        <w:rPr>
          <w:i/>
        </w:rPr>
        <w:t xml:space="preserve">fun </w:t>
      </w:r>
      <w:r w:rsidR="00712398">
        <w:t xml:space="preserve">merupakan nilai dari fungsi tujuan atau </w:t>
      </w:r>
      <w:r w:rsidR="00712398">
        <w:rPr>
          <w:i/>
        </w:rPr>
        <w:t xml:space="preserve">S </w:t>
      </w:r>
      <w:r w:rsidR="00712398">
        <w:t>yaitu harga termurah pembuatan ransum yang disusun dari b</w:t>
      </w:r>
      <w:r w:rsidR="00855A59">
        <w:t xml:space="preserve">erbagai bahan pakan senilai Rp4 </w:t>
      </w:r>
      <w:r w:rsidR="00712398">
        <w:t>589</w:t>
      </w:r>
      <w:r w:rsidR="00712398">
        <w:rPr>
          <w:i/>
        </w:rPr>
        <w:t>. Array x</w:t>
      </w:r>
      <w:r w:rsidR="00712398">
        <w:t xml:space="preserve"> yang dihasilkan merupakan nilai komposisi dari tiap bahan pakan yang digunakan sesuai urutan pemilihan bahan pakan. Contoh pada Gambar 9 menunjukkan bahwa bahan </w:t>
      </w:r>
      <w:r w:rsidR="00E62811">
        <w:t xml:space="preserve">pakan </w:t>
      </w:r>
      <w:r w:rsidR="00712398">
        <w:t xml:space="preserve">yang dipilih </w:t>
      </w:r>
      <w:r w:rsidR="00E62811">
        <w:t xml:space="preserve">yaitu 15 bahan pakan. Penggunaan bahan pakan terbanyak yaitu bahan pakan ke-1 sebanyak 0.5 atau setengah dari seluruh komposisi bahan penyusun ransum. Bahan pakan yang tidak digunakan atau bernilai 0 yaitu bahan pakan ke-3, ke-11, dan ke-14. Nilai </w:t>
      </w:r>
      <w:r w:rsidR="00E62811">
        <w:rPr>
          <w:i/>
        </w:rPr>
        <w:t xml:space="preserve">nit </w:t>
      </w:r>
      <w:r w:rsidR="00E62811">
        <w:t>merupakan jumlah iterasi</w:t>
      </w:r>
      <w:r w:rsidR="0066686F">
        <w:t xml:space="preserve"> yang dilakukan</w:t>
      </w:r>
      <w:r w:rsidR="00847FAF">
        <w:t xml:space="preserve"> pada perhitungan</w:t>
      </w:r>
      <w:r w:rsidR="00E62811">
        <w:t xml:space="preserve">. </w:t>
      </w:r>
      <w:r w:rsidR="00E62811">
        <w:rPr>
          <w:i/>
        </w:rPr>
        <w:t xml:space="preserve">Array slack </w:t>
      </w:r>
      <w:r w:rsidR="00E62811">
        <w:t xml:space="preserve">merupakan nilai-nilai dari variabel </w:t>
      </w:r>
      <w:r w:rsidR="00E62811">
        <w:rPr>
          <w:i/>
        </w:rPr>
        <w:t>slack</w:t>
      </w:r>
      <w:r w:rsidR="0066686F">
        <w:rPr>
          <w:i/>
        </w:rPr>
        <w:t xml:space="preserve"> </w:t>
      </w:r>
      <w:r w:rsidR="0066686F">
        <w:t xml:space="preserve">atau </w:t>
      </w:r>
      <w:r w:rsidR="00CF097B">
        <w:t>variabel yang ditambahkan di</w:t>
      </w:r>
      <w:r w:rsidR="00BD1302">
        <w:t xml:space="preserve"> tiap kendala </w:t>
      </w:r>
      <w:r w:rsidR="00EF0A64">
        <w:t>untuk mengubah kendala pertidaksamaan menjadi kendala persamaan</w:t>
      </w:r>
      <w:r w:rsidR="00BD1302">
        <w:t>.</w:t>
      </w:r>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62" w:name="_Toc456607958"/>
      <w:r>
        <w:rPr>
          <w:lang w:val="id-ID"/>
        </w:rPr>
        <w:br w:type="page"/>
      </w:r>
    </w:p>
    <w:p w:rsidR="006F019A" w:rsidRPr="00AE2D3C" w:rsidRDefault="006F019A" w:rsidP="006F019A">
      <w:pPr>
        <w:pStyle w:val="Heading2"/>
        <w:rPr>
          <w:lang w:val="id-ID"/>
        </w:rPr>
      </w:pPr>
      <w:bookmarkStart w:id="63" w:name="_Toc462131099"/>
      <w:r w:rsidRPr="004E7B45">
        <w:rPr>
          <w:lang w:val="id-ID"/>
        </w:rPr>
        <w:lastRenderedPageBreak/>
        <w:t>Pengujian</w:t>
      </w:r>
      <w:bookmarkEnd w:id="62"/>
      <w:bookmarkEnd w:id="63"/>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r w:rsidR="009F3D05">
        <w:fldChar w:fldCharType="begin"/>
      </w:r>
      <w:r w:rsidR="009F3D05">
        <w:instrText xml:space="preserve"> SEQ Tabel \* ARABIC </w:instrText>
      </w:r>
      <w:r w:rsidR="009F3D05">
        <w:fldChar w:fldCharType="separate"/>
      </w:r>
      <w:r w:rsidR="003A2F2A">
        <w:rPr>
          <w:noProof/>
        </w:rPr>
        <w:t>2</w:t>
      </w:r>
      <w:r w:rsidR="009F3D05">
        <w:rPr>
          <w:noProof/>
        </w:rPr>
        <w:fldChar w:fldCharType="end"/>
      </w:r>
      <w:r>
        <w:rPr>
          <w:lang w:val="id-ID"/>
        </w:rPr>
        <w:t xml:space="preserve">  </w:t>
      </w:r>
      <w:bookmarkStart w:id="64" w:name="_Toc461176890"/>
      <w:r>
        <w:rPr>
          <w:lang w:val="id-ID"/>
        </w:rPr>
        <w:t xml:space="preserve">Hasil pengujian menggunakan </w:t>
      </w:r>
      <w:r w:rsidRPr="00C643B4">
        <w:rPr>
          <w:i/>
          <w:lang w:val="id-ID"/>
        </w:rPr>
        <w:t>black-box testing</w:t>
      </w:r>
      <w:bookmarkEnd w:id="64"/>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r w:rsidR="009F3D05">
        <w:fldChar w:fldCharType="begin"/>
      </w:r>
      <w:r w:rsidR="009F3D05">
        <w:instrText xml:space="preserve"> SEQ Tabel \* ARABIC </w:instrText>
      </w:r>
      <w:r w:rsidR="009F3D05">
        <w:fldChar w:fldCharType="separate"/>
      </w:r>
      <w:r w:rsidR="003A2F2A">
        <w:rPr>
          <w:noProof/>
        </w:rPr>
        <w:t>3</w:t>
      </w:r>
      <w:r w:rsidR="009F3D05">
        <w:rPr>
          <w:noProof/>
        </w:rPr>
        <w:fldChar w:fldCharType="end"/>
      </w:r>
      <w:r>
        <w:rPr>
          <w:lang w:val="id-ID"/>
        </w:rPr>
        <w:t xml:space="preserve">  </w:t>
      </w:r>
      <w:bookmarkStart w:id="65" w:name="_Toc461176891"/>
      <w:r>
        <w:rPr>
          <w:lang w:val="id-ID"/>
        </w:rPr>
        <w:t>Bahan pakan dan batasan penggunaannya pada pengujian</w:t>
      </w:r>
      <w:bookmarkEnd w:id="65"/>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r w:rsidR="009F3D05">
        <w:fldChar w:fldCharType="begin"/>
      </w:r>
      <w:r w:rsidR="009F3D05">
        <w:instrText xml:space="preserve"> SEQ Tabel \* ARABIC </w:instrText>
      </w:r>
      <w:r w:rsidR="009F3D05">
        <w:fldChar w:fldCharType="separate"/>
      </w:r>
      <w:r w:rsidR="003A2F2A">
        <w:rPr>
          <w:noProof/>
        </w:rPr>
        <w:t>4</w:t>
      </w:r>
      <w:r w:rsidR="009F3D05">
        <w:rPr>
          <w:noProof/>
        </w:rPr>
        <w:fldChar w:fldCharType="end"/>
      </w:r>
      <w:r>
        <w:rPr>
          <w:lang w:val="id-ID"/>
        </w:rPr>
        <w:t xml:space="preserve">  </w:t>
      </w:r>
      <w:bookmarkStart w:id="66" w:name="_Toc461176892"/>
      <w:r>
        <w:rPr>
          <w:lang w:val="id-ID"/>
        </w:rPr>
        <w:t>Batasan kebutuhan nutrien pada pengujian</w:t>
      </w:r>
      <w:bookmarkEnd w:id="66"/>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r w:rsidR="009F3D05">
        <w:fldChar w:fldCharType="begin"/>
      </w:r>
      <w:r w:rsidR="009F3D05">
        <w:instrText xml:space="preserve"> SEQ Tabel \* ARABIC </w:instrText>
      </w:r>
      <w:r w:rsidR="009F3D05">
        <w:fldChar w:fldCharType="separate"/>
      </w:r>
      <w:r>
        <w:rPr>
          <w:noProof/>
        </w:rPr>
        <w:t>5</w:t>
      </w:r>
      <w:r w:rsidR="009F3D05">
        <w:rPr>
          <w:noProof/>
        </w:rPr>
        <w:fldChar w:fldCharType="end"/>
      </w:r>
      <w:r>
        <w:rPr>
          <w:lang w:val="id-ID"/>
        </w:rPr>
        <w:t xml:space="preserve">  </w:t>
      </w:r>
      <w:bookmarkStart w:id="67" w:name="_Toc461176893"/>
      <w:r>
        <w:rPr>
          <w:lang w:val="id-ID"/>
        </w:rPr>
        <w:t>Harga ransum</w:t>
      </w:r>
      <w:r w:rsidR="00E80C52">
        <w:rPr>
          <w:lang w:val="id-ID"/>
        </w:rPr>
        <w:t xml:space="preserve"> dan komposisi penggunaan bahan pakan </w:t>
      </w:r>
      <w:r>
        <w:rPr>
          <w:lang w:val="id-ID"/>
        </w:rPr>
        <w:t>pada pengujian</w:t>
      </w:r>
      <w:bookmarkEnd w:id="67"/>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r w:rsidR="009F3D05">
        <w:fldChar w:fldCharType="begin"/>
      </w:r>
      <w:r w:rsidR="009F3D05">
        <w:instrText xml:space="preserve"> SEQ Gambar \* ARABIC </w:instrText>
      </w:r>
      <w:r w:rsidR="009F3D05">
        <w:fldChar w:fldCharType="separate"/>
      </w:r>
      <w:r w:rsidR="00D4088C">
        <w:rPr>
          <w:noProof/>
        </w:rPr>
        <w:t>12</w:t>
      </w:r>
      <w:r w:rsidR="009F3D05">
        <w:rPr>
          <w:noProof/>
        </w:rPr>
        <w:fldChar w:fldCharType="end"/>
      </w:r>
      <w:r>
        <w:rPr>
          <w:lang w:val="id-ID"/>
        </w:rPr>
        <w:t xml:space="preserve">  </w:t>
      </w:r>
      <w:bookmarkStart w:id="68" w:name="_Toc462304087"/>
      <w:r>
        <w:rPr>
          <w:lang w:val="id-ID"/>
        </w:rPr>
        <w:t>Hasil perhitungan formulasi ransum menggunakan SiMURAA</w:t>
      </w:r>
      <w:bookmarkEnd w:id="68"/>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4"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r w:rsidR="009F3D05">
        <w:fldChar w:fldCharType="begin"/>
      </w:r>
      <w:r w:rsidR="009F3D05">
        <w:instrText xml:space="preserve"> SEQ Gambar \* ARABIC </w:instrText>
      </w:r>
      <w:r w:rsidR="009F3D05">
        <w:fldChar w:fldCharType="separate"/>
      </w:r>
      <w:r w:rsidR="00D4088C">
        <w:rPr>
          <w:noProof/>
        </w:rPr>
        <w:t>13</w:t>
      </w:r>
      <w:r w:rsidR="009F3D05">
        <w:rPr>
          <w:noProof/>
        </w:rPr>
        <w:fldChar w:fldCharType="end"/>
      </w:r>
      <w:r>
        <w:rPr>
          <w:lang w:val="id-ID"/>
        </w:rPr>
        <w:t xml:space="preserve">  </w:t>
      </w:r>
      <w:bookmarkStart w:id="69" w:name="_Toc462304088"/>
      <w:r>
        <w:rPr>
          <w:lang w:val="id-ID"/>
        </w:rPr>
        <w:t>Hasil perhitungan formulasi ransum menggunakan Winfeed 2.8</w:t>
      </w:r>
      <w:bookmarkStart w:id="70" w:name="_Toc330964715"/>
      <w:bookmarkEnd w:id="69"/>
    </w:p>
    <w:p w:rsidR="00CE73A7" w:rsidRDefault="00516924" w:rsidP="00516924">
      <w:pPr>
        <w:pStyle w:val="Heading1"/>
      </w:pPr>
      <w:bookmarkStart w:id="71" w:name="_Toc462131100"/>
      <w:r>
        <w:lastRenderedPageBreak/>
        <w:t>SIMPULAN</w:t>
      </w:r>
      <w:r w:rsidR="00CC10C4">
        <w:t xml:space="preserve"> DAN SARAN</w:t>
      </w:r>
      <w:bookmarkEnd w:id="70"/>
      <w:bookmarkEnd w:id="71"/>
    </w:p>
    <w:p w:rsidR="00CC10C4" w:rsidRDefault="00CC10C4" w:rsidP="00CC10C4">
      <w:pPr>
        <w:pStyle w:val="Heading2"/>
      </w:pPr>
      <w:bookmarkStart w:id="72" w:name="_Toc330964716"/>
      <w:bookmarkStart w:id="73" w:name="_Toc462131101"/>
      <w:r>
        <w:t>Simpulan</w:t>
      </w:r>
      <w:bookmarkEnd w:id="72"/>
      <w:bookmarkEnd w:id="73"/>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74" w:name="_Toc330964717"/>
      <w:bookmarkStart w:id="75" w:name="_Toc462131102"/>
      <w:r>
        <w:t>Saran</w:t>
      </w:r>
      <w:bookmarkEnd w:id="74"/>
      <w:bookmarkEnd w:id="75"/>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76"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77" w:name="_Toc462131103"/>
      <w:r>
        <w:t>DAFTAR PUSTAKA</w:t>
      </w:r>
      <w:bookmarkEnd w:id="76"/>
      <w:bookmarkEnd w:id="77"/>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USA. New York (US): ACM Press. hlm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Piscataway (US): IEEE. hlm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78" w:name="_Toc330897222"/>
      <w:bookmarkStart w:id="79"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80" w:name="_Toc461176931"/>
      <w:bookmarkEnd w:id="78"/>
      <w:bookmarkEnd w:id="79"/>
      <w:r w:rsidR="00981585">
        <w:rPr>
          <w:lang w:val="id-ID"/>
        </w:rPr>
        <w:t>Diagram kelas konseptual</w:t>
      </w:r>
      <w:bookmarkEnd w:id="80"/>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5"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81" w:name="_Toc330897223"/>
      <w:bookmarkStart w:id="82"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83" w:name="_Toc461176932"/>
      <w:bookmarkEnd w:id="81"/>
      <w:bookmarkEnd w:id="82"/>
      <w:r w:rsidR="00847F3F" w:rsidRPr="00847F3F">
        <w:rPr>
          <w:shd w:val="clear" w:color="auto" w:fill="FFFFFF"/>
          <w:lang w:val="id-ID"/>
        </w:rPr>
        <w:t>Diagram kelas spesifikasi</w:t>
      </w:r>
      <w:bookmarkEnd w:id="83"/>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6"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r w:rsidR="009F3D05">
        <w:fldChar w:fldCharType="begin"/>
      </w:r>
      <w:r w:rsidR="009F3D05">
        <w:instrText xml:space="preserve"> SEQ Lampiran \* ARABIC </w:instrText>
      </w:r>
      <w:r w:rsidR="009F3D05">
        <w:fldChar w:fldCharType="separate"/>
      </w:r>
      <w:r w:rsidR="0049556E">
        <w:rPr>
          <w:noProof/>
        </w:rPr>
        <w:t>3</w:t>
      </w:r>
      <w:r w:rsidR="009F3D05">
        <w:rPr>
          <w:noProof/>
        </w:rPr>
        <w:fldChar w:fldCharType="end"/>
      </w:r>
      <w:r>
        <w:rPr>
          <w:lang w:val="id-ID"/>
        </w:rPr>
        <w:t xml:space="preserve">  </w:t>
      </w:r>
      <w:bookmarkStart w:id="84" w:name="_Toc461176933"/>
      <w:r w:rsidR="00C92AE5">
        <w:rPr>
          <w:lang w:val="id-ID"/>
        </w:rPr>
        <w:t>Kamus data</w:t>
      </w:r>
      <w:r>
        <w:rPr>
          <w:lang w:val="id-ID"/>
        </w:rPr>
        <w:t xml:space="preserve"> SiMURAA</w:t>
      </w:r>
      <w:bookmarkEnd w:id="84"/>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r w:rsidR="009F3D05">
        <w:fldChar w:fldCharType="begin"/>
      </w:r>
      <w:r w:rsidR="009F3D05">
        <w:instrText xml:space="preserve"> SEQ Lampiran \* ARABIC </w:instrText>
      </w:r>
      <w:r w:rsidR="009F3D05">
        <w:fldChar w:fldCharType="separate"/>
      </w:r>
      <w:r w:rsidR="0049556E">
        <w:rPr>
          <w:noProof/>
        </w:rPr>
        <w:t>4</w:t>
      </w:r>
      <w:r w:rsidR="009F3D05">
        <w:rPr>
          <w:noProof/>
        </w:rPr>
        <w:fldChar w:fldCharType="end"/>
      </w:r>
      <w:r>
        <w:rPr>
          <w:lang w:val="id-ID"/>
        </w:rPr>
        <w:t xml:space="preserve">  </w:t>
      </w:r>
      <w:bookmarkStart w:id="85" w:name="_Toc461176934"/>
      <w:r>
        <w:rPr>
          <w:lang w:val="id-ID"/>
        </w:rPr>
        <w:t>Prototipe seluruh fungsi pada SiMURAA</w:t>
      </w:r>
      <w:bookmarkEnd w:id="85"/>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7"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8"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9"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32"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3"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4"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5"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6"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r w:rsidR="009F3D05">
        <w:fldChar w:fldCharType="begin"/>
      </w:r>
      <w:r w:rsidR="009F3D05">
        <w:instrText xml:space="preserve"> SEQ Lampiran \* ARABIC </w:instrText>
      </w:r>
      <w:r w:rsidR="009F3D05">
        <w:fldChar w:fldCharType="separate"/>
      </w:r>
      <w:r w:rsidR="0049556E">
        <w:rPr>
          <w:noProof/>
        </w:rPr>
        <w:t>5</w:t>
      </w:r>
      <w:r w:rsidR="009F3D05">
        <w:rPr>
          <w:noProof/>
        </w:rPr>
        <w:fldChar w:fldCharType="end"/>
      </w:r>
      <w:r>
        <w:rPr>
          <w:lang w:val="id-ID"/>
        </w:rPr>
        <w:t xml:space="preserve">  </w:t>
      </w:r>
      <w:bookmarkStart w:id="86" w:name="_Toc461176935"/>
      <w:r>
        <w:rPr>
          <w:lang w:val="id-ID"/>
        </w:rPr>
        <w:t>Seluruh diagram aktivitas pada SiMURAA</w:t>
      </w:r>
      <w:bookmarkEnd w:id="86"/>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7"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8"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9"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40"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41"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r w:rsidR="009F3D05">
        <w:fldChar w:fldCharType="begin"/>
      </w:r>
      <w:r w:rsidR="009F3D05">
        <w:instrText xml:space="preserve"> SEQ Lampiran \* ARABIC </w:instrText>
      </w:r>
      <w:r w:rsidR="009F3D05">
        <w:fldChar w:fldCharType="separate"/>
      </w:r>
      <w:r w:rsidR="0049556E">
        <w:rPr>
          <w:noProof/>
        </w:rPr>
        <w:t>6</w:t>
      </w:r>
      <w:r w:rsidR="009F3D05">
        <w:rPr>
          <w:noProof/>
        </w:rPr>
        <w:fldChar w:fldCharType="end"/>
      </w:r>
      <w:r>
        <w:rPr>
          <w:lang w:val="id-ID"/>
        </w:rPr>
        <w:t xml:space="preserve">  </w:t>
      </w:r>
      <w:bookmarkStart w:id="87" w:name="_Toc461176936"/>
      <w:r>
        <w:rPr>
          <w:lang w:val="id-ID"/>
        </w:rPr>
        <w:t xml:space="preserve">Seluruh diagram </w:t>
      </w:r>
      <w:r w:rsidR="00C224A2">
        <w:rPr>
          <w:lang w:val="id-ID"/>
        </w:rPr>
        <w:t>sekuens</w:t>
      </w:r>
      <w:r>
        <w:rPr>
          <w:lang w:val="id-ID"/>
        </w:rPr>
        <w:t xml:space="preserve"> pada SiMURAA</w:t>
      </w:r>
      <w:bookmarkEnd w:id="87"/>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2"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3"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4"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5"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6"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r w:rsidR="009F3D05">
        <w:fldChar w:fldCharType="begin"/>
      </w:r>
      <w:r w:rsidR="009F3D05">
        <w:instrText xml:space="preserve"> SEQ Lampiran \* ARABIC </w:instrText>
      </w:r>
      <w:r w:rsidR="009F3D05">
        <w:fldChar w:fldCharType="separate"/>
      </w:r>
      <w:r w:rsidR="0049556E">
        <w:rPr>
          <w:noProof/>
        </w:rPr>
        <w:t>7</w:t>
      </w:r>
      <w:r w:rsidR="009F3D05">
        <w:rPr>
          <w:noProof/>
        </w:rPr>
        <w:fldChar w:fldCharType="end"/>
      </w:r>
      <w:r>
        <w:rPr>
          <w:lang w:val="id-ID"/>
        </w:rPr>
        <w:t xml:space="preserve">  </w:t>
      </w:r>
      <w:bookmarkStart w:id="88" w:name="_Toc461176937"/>
      <w:r>
        <w:rPr>
          <w:lang w:val="id-ID"/>
        </w:rPr>
        <w:t>Seluruh halaman pada SiMURAA</w:t>
      </w:r>
      <w:bookmarkEnd w:id="88"/>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7"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8"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9"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50"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1"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187" w:rsidRDefault="00412187" w:rsidP="002A32FD">
      <w:r>
        <w:separator/>
      </w:r>
    </w:p>
  </w:endnote>
  <w:endnote w:type="continuationSeparator" w:id="0">
    <w:p w:rsidR="00412187" w:rsidRDefault="00412187"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187" w:rsidRDefault="00412187" w:rsidP="002A32FD">
      <w:r>
        <w:separator/>
      </w:r>
    </w:p>
  </w:footnote>
  <w:footnote w:type="continuationSeparator" w:id="0">
    <w:p w:rsidR="00412187" w:rsidRDefault="00412187"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rsidP="00367A2B">
    <w:pPr>
      <w:pStyle w:val="Header"/>
    </w:pPr>
  </w:p>
  <w:p w:rsidR="009F3D05" w:rsidRDefault="009F3D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p>
  <w:p w:rsidR="009F3D05" w:rsidRDefault="009F3D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9F3D05" w:rsidRDefault="009F3D05">
        <w:pPr>
          <w:pStyle w:val="Header"/>
        </w:pPr>
        <w:r>
          <w:fldChar w:fldCharType="begin"/>
        </w:r>
        <w:r>
          <w:instrText xml:space="preserve"> PAGE   \* MERGEFORMAT </w:instrText>
        </w:r>
        <w:r>
          <w:fldChar w:fldCharType="separate"/>
        </w:r>
        <w:r>
          <w:rPr>
            <w:noProof/>
          </w:rPr>
          <w:t>ii</w:t>
        </w:r>
        <w:r>
          <w:rPr>
            <w:noProof/>
          </w:rPr>
          <w:fldChar w:fldCharType="end"/>
        </w:r>
      </w:p>
    </w:sdtContent>
  </w:sdt>
  <w:p w:rsidR="009F3D05" w:rsidRDefault="009F3D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F3D05" w:rsidRDefault="009F3D05" w:rsidP="004D78CD">
                          <w:pPr>
                            <w:ind w:firstLine="0"/>
                            <w:jc w:val="left"/>
                          </w:pPr>
                          <w:r>
                            <w:fldChar w:fldCharType="begin"/>
                          </w:r>
                          <w:r>
                            <w:instrText xml:space="preserve"> PAGE   \* MERGEFORMAT </w:instrText>
                          </w:r>
                          <w:r>
                            <w:fldChar w:fldCharType="separate"/>
                          </w:r>
                          <w:r w:rsidR="00210DF6">
                            <w:rPr>
                              <w:noProof/>
                            </w:rPr>
                            <w:t>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9F3D05" w:rsidRDefault="009F3D05" w:rsidP="004D78CD">
                    <w:pPr>
                      <w:ind w:firstLine="0"/>
                      <w:jc w:val="left"/>
                    </w:pPr>
                    <w:r>
                      <w:fldChar w:fldCharType="begin"/>
                    </w:r>
                    <w:r>
                      <w:instrText xml:space="preserve"> PAGE   \* MERGEFORMAT </w:instrText>
                    </w:r>
                    <w:r>
                      <w:fldChar w:fldCharType="separate"/>
                    </w:r>
                    <w:r w:rsidR="00210DF6">
                      <w:rPr>
                        <w:noProof/>
                      </w:rPr>
                      <w:t>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9F3D05" w:rsidRDefault="009F3D05" w:rsidP="00560759">
                          <w:pPr>
                            <w:ind w:firstLine="0"/>
                            <w:jc w:val="right"/>
                          </w:pPr>
                          <w:r>
                            <w:fldChar w:fldCharType="begin"/>
                          </w:r>
                          <w:r>
                            <w:instrText xml:space="preserve"> PAGE   \* MERGEFORMAT </w:instrText>
                          </w:r>
                          <w:r>
                            <w:fldChar w:fldCharType="separate"/>
                          </w:r>
                          <w:r w:rsidR="00210DF6">
                            <w:rPr>
                              <w:noProof/>
                            </w:rPr>
                            <w:t>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9F3D05" w:rsidRDefault="009F3D05" w:rsidP="00560759">
                    <w:pPr>
                      <w:ind w:firstLine="0"/>
                      <w:jc w:val="right"/>
                    </w:pPr>
                    <w:r>
                      <w:fldChar w:fldCharType="begin"/>
                    </w:r>
                    <w:r>
                      <w:instrText xml:space="preserve"> PAGE   \* MERGEFORMAT </w:instrText>
                    </w:r>
                    <w:r>
                      <w:fldChar w:fldCharType="separate"/>
                    </w:r>
                    <w:r w:rsidR="00210DF6">
                      <w:rPr>
                        <w:noProof/>
                      </w:rPr>
                      <w:t>5</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3D05" w:rsidRDefault="009F3D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DE3"/>
    <w:rsid w:val="00004FFE"/>
    <w:rsid w:val="00005153"/>
    <w:rsid w:val="000133F9"/>
    <w:rsid w:val="00015668"/>
    <w:rsid w:val="000204C5"/>
    <w:rsid w:val="000212F5"/>
    <w:rsid w:val="0002241A"/>
    <w:rsid w:val="0002341E"/>
    <w:rsid w:val="000275F3"/>
    <w:rsid w:val="000339B0"/>
    <w:rsid w:val="00040778"/>
    <w:rsid w:val="000433B0"/>
    <w:rsid w:val="00044EBC"/>
    <w:rsid w:val="0005278E"/>
    <w:rsid w:val="00055FAF"/>
    <w:rsid w:val="000607E0"/>
    <w:rsid w:val="00064879"/>
    <w:rsid w:val="0007213A"/>
    <w:rsid w:val="000727DE"/>
    <w:rsid w:val="0007525C"/>
    <w:rsid w:val="0008323F"/>
    <w:rsid w:val="00085464"/>
    <w:rsid w:val="00086BFA"/>
    <w:rsid w:val="00096040"/>
    <w:rsid w:val="00097462"/>
    <w:rsid w:val="000A4F23"/>
    <w:rsid w:val="000A7035"/>
    <w:rsid w:val="000A73E7"/>
    <w:rsid w:val="000B14CC"/>
    <w:rsid w:val="000B74F8"/>
    <w:rsid w:val="000C0FBC"/>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5E58"/>
    <w:rsid w:val="00110828"/>
    <w:rsid w:val="0011250C"/>
    <w:rsid w:val="00112D6C"/>
    <w:rsid w:val="0012229F"/>
    <w:rsid w:val="00132EC6"/>
    <w:rsid w:val="00135003"/>
    <w:rsid w:val="00136961"/>
    <w:rsid w:val="001378A2"/>
    <w:rsid w:val="00141F80"/>
    <w:rsid w:val="00141FCF"/>
    <w:rsid w:val="00147375"/>
    <w:rsid w:val="00150FD7"/>
    <w:rsid w:val="00161164"/>
    <w:rsid w:val="001612BE"/>
    <w:rsid w:val="00185707"/>
    <w:rsid w:val="001914A6"/>
    <w:rsid w:val="00195F6C"/>
    <w:rsid w:val="001A0EB8"/>
    <w:rsid w:val="001A223B"/>
    <w:rsid w:val="001A43AF"/>
    <w:rsid w:val="001A5AD5"/>
    <w:rsid w:val="001A76BF"/>
    <w:rsid w:val="001B186E"/>
    <w:rsid w:val="001B338F"/>
    <w:rsid w:val="001B56B4"/>
    <w:rsid w:val="001B5915"/>
    <w:rsid w:val="001B680B"/>
    <w:rsid w:val="001B784E"/>
    <w:rsid w:val="001B7CE4"/>
    <w:rsid w:val="001B7DB8"/>
    <w:rsid w:val="001C08B1"/>
    <w:rsid w:val="001C157F"/>
    <w:rsid w:val="001C49B9"/>
    <w:rsid w:val="001C56D5"/>
    <w:rsid w:val="001C587D"/>
    <w:rsid w:val="001C63F0"/>
    <w:rsid w:val="001C6479"/>
    <w:rsid w:val="001C6B4B"/>
    <w:rsid w:val="001D0359"/>
    <w:rsid w:val="001D3FD6"/>
    <w:rsid w:val="001D7B7D"/>
    <w:rsid w:val="001E056B"/>
    <w:rsid w:val="001E1219"/>
    <w:rsid w:val="001E1DF3"/>
    <w:rsid w:val="001E3B81"/>
    <w:rsid w:val="001F083D"/>
    <w:rsid w:val="001F4BBE"/>
    <w:rsid w:val="001F4C32"/>
    <w:rsid w:val="001F652E"/>
    <w:rsid w:val="0020080B"/>
    <w:rsid w:val="00202030"/>
    <w:rsid w:val="00202599"/>
    <w:rsid w:val="00203541"/>
    <w:rsid w:val="0020481A"/>
    <w:rsid w:val="00205B79"/>
    <w:rsid w:val="00210DF6"/>
    <w:rsid w:val="00212617"/>
    <w:rsid w:val="0022673E"/>
    <w:rsid w:val="0023032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A32FD"/>
    <w:rsid w:val="002A668E"/>
    <w:rsid w:val="002B0954"/>
    <w:rsid w:val="002B0BF3"/>
    <w:rsid w:val="002B199C"/>
    <w:rsid w:val="002B2052"/>
    <w:rsid w:val="002B2317"/>
    <w:rsid w:val="002B2CCE"/>
    <w:rsid w:val="002B3CEA"/>
    <w:rsid w:val="002B62AC"/>
    <w:rsid w:val="002B689A"/>
    <w:rsid w:val="002C4F6A"/>
    <w:rsid w:val="002C5D7F"/>
    <w:rsid w:val="002C6858"/>
    <w:rsid w:val="002C702A"/>
    <w:rsid w:val="002C73E8"/>
    <w:rsid w:val="002C778F"/>
    <w:rsid w:val="002C7B09"/>
    <w:rsid w:val="002D1997"/>
    <w:rsid w:val="002D2030"/>
    <w:rsid w:val="002D2FCE"/>
    <w:rsid w:val="002E4D5E"/>
    <w:rsid w:val="002E7108"/>
    <w:rsid w:val="002F08C7"/>
    <w:rsid w:val="002F2F10"/>
    <w:rsid w:val="002F417A"/>
    <w:rsid w:val="002F6A0E"/>
    <w:rsid w:val="0030018A"/>
    <w:rsid w:val="003014DC"/>
    <w:rsid w:val="003073B6"/>
    <w:rsid w:val="00307B00"/>
    <w:rsid w:val="00311214"/>
    <w:rsid w:val="0031481A"/>
    <w:rsid w:val="00314D00"/>
    <w:rsid w:val="00315C26"/>
    <w:rsid w:val="00317C29"/>
    <w:rsid w:val="00320F11"/>
    <w:rsid w:val="00331695"/>
    <w:rsid w:val="00331D46"/>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973E5"/>
    <w:rsid w:val="003A2B30"/>
    <w:rsid w:val="003A2F2A"/>
    <w:rsid w:val="003A4F0D"/>
    <w:rsid w:val="003A70E5"/>
    <w:rsid w:val="003B08C6"/>
    <w:rsid w:val="003B4BDD"/>
    <w:rsid w:val="003B634A"/>
    <w:rsid w:val="003B6947"/>
    <w:rsid w:val="003B6C82"/>
    <w:rsid w:val="003B7202"/>
    <w:rsid w:val="003B7B96"/>
    <w:rsid w:val="003C15B7"/>
    <w:rsid w:val="003C2165"/>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F03CB"/>
    <w:rsid w:val="003F2532"/>
    <w:rsid w:val="003F56C4"/>
    <w:rsid w:val="004001D0"/>
    <w:rsid w:val="0040293D"/>
    <w:rsid w:val="00405B55"/>
    <w:rsid w:val="0040625B"/>
    <w:rsid w:val="00412187"/>
    <w:rsid w:val="00413E55"/>
    <w:rsid w:val="00413EA8"/>
    <w:rsid w:val="00415B39"/>
    <w:rsid w:val="00422782"/>
    <w:rsid w:val="00426596"/>
    <w:rsid w:val="00431884"/>
    <w:rsid w:val="00432A6C"/>
    <w:rsid w:val="00436DB3"/>
    <w:rsid w:val="00442579"/>
    <w:rsid w:val="00446AEA"/>
    <w:rsid w:val="00450250"/>
    <w:rsid w:val="00451E54"/>
    <w:rsid w:val="00452907"/>
    <w:rsid w:val="004537E4"/>
    <w:rsid w:val="0045638D"/>
    <w:rsid w:val="00462355"/>
    <w:rsid w:val="00465114"/>
    <w:rsid w:val="00465B46"/>
    <w:rsid w:val="0047360E"/>
    <w:rsid w:val="00480DB2"/>
    <w:rsid w:val="00482B76"/>
    <w:rsid w:val="004932F4"/>
    <w:rsid w:val="0049394A"/>
    <w:rsid w:val="00493C72"/>
    <w:rsid w:val="0049556E"/>
    <w:rsid w:val="004B6F38"/>
    <w:rsid w:val="004B78DB"/>
    <w:rsid w:val="004C10E7"/>
    <w:rsid w:val="004C2666"/>
    <w:rsid w:val="004C3C10"/>
    <w:rsid w:val="004C606C"/>
    <w:rsid w:val="004D413B"/>
    <w:rsid w:val="004D64E5"/>
    <w:rsid w:val="004D74E2"/>
    <w:rsid w:val="004D78CD"/>
    <w:rsid w:val="004E0071"/>
    <w:rsid w:val="004E19A3"/>
    <w:rsid w:val="004E1AD7"/>
    <w:rsid w:val="004E3A5E"/>
    <w:rsid w:val="004E7484"/>
    <w:rsid w:val="004F32EA"/>
    <w:rsid w:val="004F5BBC"/>
    <w:rsid w:val="004F7289"/>
    <w:rsid w:val="004F76FF"/>
    <w:rsid w:val="00502374"/>
    <w:rsid w:val="00502CFE"/>
    <w:rsid w:val="00512E63"/>
    <w:rsid w:val="00514D45"/>
    <w:rsid w:val="00516018"/>
    <w:rsid w:val="00516924"/>
    <w:rsid w:val="00525DD5"/>
    <w:rsid w:val="005306A2"/>
    <w:rsid w:val="005306BA"/>
    <w:rsid w:val="005346B5"/>
    <w:rsid w:val="005433F7"/>
    <w:rsid w:val="00543CFA"/>
    <w:rsid w:val="00543FC6"/>
    <w:rsid w:val="00545A25"/>
    <w:rsid w:val="00546FF9"/>
    <w:rsid w:val="00554E80"/>
    <w:rsid w:val="0056019B"/>
    <w:rsid w:val="00560759"/>
    <w:rsid w:val="005672E9"/>
    <w:rsid w:val="0057006A"/>
    <w:rsid w:val="00571B0D"/>
    <w:rsid w:val="00576CD9"/>
    <w:rsid w:val="005847C6"/>
    <w:rsid w:val="005848C3"/>
    <w:rsid w:val="00585CCB"/>
    <w:rsid w:val="005904B8"/>
    <w:rsid w:val="00590BA3"/>
    <w:rsid w:val="005916C0"/>
    <w:rsid w:val="00597719"/>
    <w:rsid w:val="00597DE7"/>
    <w:rsid w:val="005A0453"/>
    <w:rsid w:val="005A12A4"/>
    <w:rsid w:val="005A1CD3"/>
    <w:rsid w:val="005A5CE5"/>
    <w:rsid w:val="005A790A"/>
    <w:rsid w:val="005A7D08"/>
    <w:rsid w:val="005B291D"/>
    <w:rsid w:val="005B5808"/>
    <w:rsid w:val="005C4C91"/>
    <w:rsid w:val="005C6537"/>
    <w:rsid w:val="005C6B6C"/>
    <w:rsid w:val="005D682E"/>
    <w:rsid w:val="005E2EB6"/>
    <w:rsid w:val="005E2F8C"/>
    <w:rsid w:val="005E49A1"/>
    <w:rsid w:val="005E532A"/>
    <w:rsid w:val="005E6342"/>
    <w:rsid w:val="005F5FEC"/>
    <w:rsid w:val="005F7727"/>
    <w:rsid w:val="005F794C"/>
    <w:rsid w:val="00601407"/>
    <w:rsid w:val="006030CE"/>
    <w:rsid w:val="006061DB"/>
    <w:rsid w:val="00614E79"/>
    <w:rsid w:val="0061707B"/>
    <w:rsid w:val="006179BC"/>
    <w:rsid w:val="006204E5"/>
    <w:rsid w:val="006223D6"/>
    <w:rsid w:val="00623DB4"/>
    <w:rsid w:val="00626699"/>
    <w:rsid w:val="00626936"/>
    <w:rsid w:val="00630C17"/>
    <w:rsid w:val="00631D90"/>
    <w:rsid w:val="00635253"/>
    <w:rsid w:val="006368E0"/>
    <w:rsid w:val="00637D9D"/>
    <w:rsid w:val="00637F52"/>
    <w:rsid w:val="00644E3F"/>
    <w:rsid w:val="00646B25"/>
    <w:rsid w:val="00651E80"/>
    <w:rsid w:val="00656308"/>
    <w:rsid w:val="006565B8"/>
    <w:rsid w:val="00656B60"/>
    <w:rsid w:val="00660C0C"/>
    <w:rsid w:val="0066686F"/>
    <w:rsid w:val="006743DC"/>
    <w:rsid w:val="0068227F"/>
    <w:rsid w:val="00684515"/>
    <w:rsid w:val="00691DED"/>
    <w:rsid w:val="006956C9"/>
    <w:rsid w:val="006974A4"/>
    <w:rsid w:val="006A307A"/>
    <w:rsid w:val="006A5BD9"/>
    <w:rsid w:val="006C496A"/>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8CB"/>
    <w:rsid w:val="00727590"/>
    <w:rsid w:val="007309B0"/>
    <w:rsid w:val="007329D3"/>
    <w:rsid w:val="00735163"/>
    <w:rsid w:val="007416BC"/>
    <w:rsid w:val="00743A95"/>
    <w:rsid w:val="007458ED"/>
    <w:rsid w:val="00751C7F"/>
    <w:rsid w:val="007576B5"/>
    <w:rsid w:val="00763E65"/>
    <w:rsid w:val="0076619B"/>
    <w:rsid w:val="0076686B"/>
    <w:rsid w:val="00767719"/>
    <w:rsid w:val="00767AD5"/>
    <w:rsid w:val="00771AD6"/>
    <w:rsid w:val="00773940"/>
    <w:rsid w:val="00781768"/>
    <w:rsid w:val="00782411"/>
    <w:rsid w:val="0078242C"/>
    <w:rsid w:val="007825E4"/>
    <w:rsid w:val="00782687"/>
    <w:rsid w:val="00784114"/>
    <w:rsid w:val="00785881"/>
    <w:rsid w:val="00795DF1"/>
    <w:rsid w:val="007A2102"/>
    <w:rsid w:val="007A420C"/>
    <w:rsid w:val="007A6E0E"/>
    <w:rsid w:val="007B168D"/>
    <w:rsid w:val="007B18C2"/>
    <w:rsid w:val="007B2618"/>
    <w:rsid w:val="007B2A09"/>
    <w:rsid w:val="007B5876"/>
    <w:rsid w:val="007C3718"/>
    <w:rsid w:val="007C3E98"/>
    <w:rsid w:val="007C70D3"/>
    <w:rsid w:val="007D04DF"/>
    <w:rsid w:val="007D7607"/>
    <w:rsid w:val="007E79A7"/>
    <w:rsid w:val="0080197C"/>
    <w:rsid w:val="00803859"/>
    <w:rsid w:val="00804013"/>
    <w:rsid w:val="00806B14"/>
    <w:rsid w:val="00811BCD"/>
    <w:rsid w:val="008127F1"/>
    <w:rsid w:val="00815069"/>
    <w:rsid w:val="00815B9C"/>
    <w:rsid w:val="00832682"/>
    <w:rsid w:val="00833699"/>
    <w:rsid w:val="0084444F"/>
    <w:rsid w:val="00847047"/>
    <w:rsid w:val="008475E6"/>
    <w:rsid w:val="00847668"/>
    <w:rsid w:val="00847F3F"/>
    <w:rsid w:val="00847FAF"/>
    <w:rsid w:val="00855A59"/>
    <w:rsid w:val="00855C7D"/>
    <w:rsid w:val="00876DB5"/>
    <w:rsid w:val="00877EE2"/>
    <w:rsid w:val="0088100A"/>
    <w:rsid w:val="00882437"/>
    <w:rsid w:val="0088368D"/>
    <w:rsid w:val="008840A7"/>
    <w:rsid w:val="00890B90"/>
    <w:rsid w:val="008919E2"/>
    <w:rsid w:val="008A55FE"/>
    <w:rsid w:val="008A73D6"/>
    <w:rsid w:val="008B2861"/>
    <w:rsid w:val="008B29B5"/>
    <w:rsid w:val="008B448A"/>
    <w:rsid w:val="008B5E03"/>
    <w:rsid w:val="008C0F36"/>
    <w:rsid w:val="008C4D5B"/>
    <w:rsid w:val="008C7240"/>
    <w:rsid w:val="008F3EDB"/>
    <w:rsid w:val="008F6C25"/>
    <w:rsid w:val="00901321"/>
    <w:rsid w:val="00901E37"/>
    <w:rsid w:val="00907778"/>
    <w:rsid w:val="0091140A"/>
    <w:rsid w:val="00912E3D"/>
    <w:rsid w:val="00913411"/>
    <w:rsid w:val="0091439B"/>
    <w:rsid w:val="00914668"/>
    <w:rsid w:val="0092466B"/>
    <w:rsid w:val="0092557E"/>
    <w:rsid w:val="00926AA5"/>
    <w:rsid w:val="00930D09"/>
    <w:rsid w:val="00936FAD"/>
    <w:rsid w:val="00937648"/>
    <w:rsid w:val="00941E80"/>
    <w:rsid w:val="009457BF"/>
    <w:rsid w:val="00952274"/>
    <w:rsid w:val="009543CF"/>
    <w:rsid w:val="0096473D"/>
    <w:rsid w:val="00965693"/>
    <w:rsid w:val="00970A48"/>
    <w:rsid w:val="009710C1"/>
    <w:rsid w:val="00972731"/>
    <w:rsid w:val="00981585"/>
    <w:rsid w:val="00990EF0"/>
    <w:rsid w:val="009935BF"/>
    <w:rsid w:val="00995F20"/>
    <w:rsid w:val="00997483"/>
    <w:rsid w:val="009A1569"/>
    <w:rsid w:val="009A3558"/>
    <w:rsid w:val="009A7CE1"/>
    <w:rsid w:val="009B25EF"/>
    <w:rsid w:val="009B7A84"/>
    <w:rsid w:val="009B7C07"/>
    <w:rsid w:val="009C012A"/>
    <w:rsid w:val="009C1FB0"/>
    <w:rsid w:val="009C47AD"/>
    <w:rsid w:val="009C5857"/>
    <w:rsid w:val="009C7C3B"/>
    <w:rsid w:val="009D4B46"/>
    <w:rsid w:val="009E05B9"/>
    <w:rsid w:val="009E166F"/>
    <w:rsid w:val="009F058D"/>
    <w:rsid w:val="009F083D"/>
    <w:rsid w:val="009F358A"/>
    <w:rsid w:val="009F3D05"/>
    <w:rsid w:val="009F5A1B"/>
    <w:rsid w:val="009F64AA"/>
    <w:rsid w:val="009F7383"/>
    <w:rsid w:val="00A00105"/>
    <w:rsid w:val="00A01B12"/>
    <w:rsid w:val="00A04619"/>
    <w:rsid w:val="00A1245A"/>
    <w:rsid w:val="00A15662"/>
    <w:rsid w:val="00A1598E"/>
    <w:rsid w:val="00A248CB"/>
    <w:rsid w:val="00A25AE6"/>
    <w:rsid w:val="00A32203"/>
    <w:rsid w:val="00A32559"/>
    <w:rsid w:val="00A3304D"/>
    <w:rsid w:val="00A330E5"/>
    <w:rsid w:val="00A33F7E"/>
    <w:rsid w:val="00A354CB"/>
    <w:rsid w:val="00A357F5"/>
    <w:rsid w:val="00A36D56"/>
    <w:rsid w:val="00A4231A"/>
    <w:rsid w:val="00A466C1"/>
    <w:rsid w:val="00A477B8"/>
    <w:rsid w:val="00A5203B"/>
    <w:rsid w:val="00A53030"/>
    <w:rsid w:val="00A54B8F"/>
    <w:rsid w:val="00A555E2"/>
    <w:rsid w:val="00A57A3D"/>
    <w:rsid w:val="00A6100D"/>
    <w:rsid w:val="00A621C7"/>
    <w:rsid w:val="00A6296A"/>
    <w:rsid w:val="00A72963"/>
    <w:rsid w:val="00A74A06"/>
    <w:rsid w:val="00A82E0F"/>
    <w:rsid w:val="00A87C4A"/>
    <w:rsid w:val="00A91F5E"/>
    <w:rsid w:val="00A93738"/>
    <w:rsid w:val="00A959E9"/>
    <w:rsid w:val="00AA2A5D"/>
    <w:rsid w:val="00AA2D23"/>
    <w:rsid w:val="00AA2E66"/>
    <w:rsid w:val="00AA54E4"/>
    <w:rsid w:val="00AB022E"/>
    <w:rsid w:val="00AB0E40"/>
    <w:rsid w:val="00AB1B0F"/>
    <w:rsid w:val="00AB20EE"/>
    <w:rsid w:val="00AC6105"/>
    <w:rsid w:val="00AD184B"/>
    <w:rsid w:val="00AD3BE4"/>
    <w:rsid w:val="00AE27FF"/>
    <w:rsid w:val="00AE661C"/>
    <w:rsid w:val="00AF1DE5"/>
    <w:rsid w:val="00AF2ECE"/>
    <w:rsid w:val="00AF4B61"/>
    <w:rsid w:val="00AF53D5"/>
    <w:rsid w:val="00AF72B0"/>
    <w:rsid w:val="00B01D91"/>
    <w:rsid w:val="00B0382B"/>
    <w:rsid w:val="00B03EE6"/>
    <w:rsid w:val="00B04D27"/>
    <w:rsid w:val="00B0735C"/>
    <w:rsid w:val="00B159C9"/>
    <w:rsid w:val="00B15AFC"/>
    <w:rsid w:val="00B17703"/>
    <w:rsid w:val="00B20039"/>
    <w:rsid w:val="00B210F2"/>
    <w:rsid w:val="00B30A91"/>
    <w:rsid w:val="00B315E6"/>
    <w:rsid w:val="00B33186"/>
    <w:rsid w:val="00B34817"/>
    <w:rsid w:val="00B43643"/>
    <w:rsid w:val="00B44BDB"/>
    <w:rsid w:val="00B45589"/>
    <w:rsid w:val="00B45B5A"/>
    <w:rsid w:val="00B474C9"/>
    <w:rsid w:val="00B47DBA"/>
    <w:rsid w:val="00B504A1"/>
    <w:rsid w:val="00B56F6C"/>
    <w:rsid w:val="00B609FC"/>
    <w:rsid w:val="00B6503B"/>
    <w:rsid w:val="00B7685B"/>
    <w:rsid w:val="00B80796"/>
    <w:rsid w:val="00B82E15"/>
    <w:rsid w:val="00B864AC"/>
    <w:rsid w:val="00B94A24"/>
    <w:rsid w:val="00B95033"/>
    <w:rsid w:val="00B9584F"/>
    <w:rsid w:val="00BA03A1"/>
    <w:rsid w:val="00BA2B7D"/>
    <w:rsid w:val="00BA36A8"/>
    <w:rsid w:val="00BA7867"/>
    <w:rsid w:val="00BB41CB"/>
    <w:rsid w:val="00BB7804"/>
    <w:rsid w:val="00BD1302"/>
    <w:rsid w:val="00BD7F4A"/>
    <w:rsid w:val="00BE1778"/>
    <w:rsid w:val="00BE37ED"/>
    <w:rsid w:val="00BE53D2"/>
    <w:rsid w:val="00BE5E9D"/>
    <w:rsid w:val="00BF466B"/>
    <w:rsid w:val="00BF7D00"/>
    <w:rsid w:val="00C03846"/>
    <w:rsid w:val="00C03C24"/>
    <w:rsid w:val="00C05948"/>
    <w:rsid w:val="00C0661D"/>
    <w:rsid w:val="00C07127"/>
    <w:rsid w:val="00C113AB"/>
    <w:rsid w:val="00C14675"/>
    <w:rsid w:val="00C21CE8"/>
    <w:rsid w:val="00C224A2"/>
    <w:rsid w:val="00C26132"/>
    <w:rsid w:val="00C27257"/>
    <w:rsid w:val="00C327FA"/>
    <w:rsid w:val="00C37B29"/>
    <w:rsid w:val="00C40F1D"/>
    <w:rsid w:val="00C426DD"/>
    <w:rsid w:val="00C43D08"/>
    <w:rsid w:val="00C514D7"/>
    <w:rsid w:val="00C5162E"/>
    <w:rsid w:val="00C643B4"/>
    <w:rsid w:val="00C6480F"/>
    <w:rsid w:val="00C654F9"/>
    <w:rsid w:val="00C66DE5"/>
    <w:rsid w:val="00C75AD8"/>
    <w:rsid w:val="00C77660"/>
    <w:rsid w:val="00C77D4A"/>
    <w:rsid w:val="00C81251"/>
    <w:rsid w:val="00C86CD5"/>
    <w:rsid w:val="00C90D02"/>
    <w:rsid w:val="00C92610"/>
    <w:rsid w:val="00C92AE5"/>
    <w:rsid w:val="00C92C2C"/>
    <w:rsid w:val="00CA376A"/>
    <w:rsid w:val="00CA49D7"/>
    <w:rsid w:val="00CA503D"/>
    <w:rsid w:val="00CB298F"/>
    <w:rsid w:val="00CC10C4"/>
    <w:rsid w:val="00CC1CA8"/>
    <w:rsid w:val="00CC54A1"/>
    <w:rsid w:val="00CC54A9"/>
    <w:rsid w:val="00CC5C8A"/>
    <w:rsid w:val="00CD3266"/>
    <w:rsid w:val="00CD4953"/>
    <w:rsid w:val="00CE3EF9"/>
    <w:rsid w:val="00CE55E0"/>
    <w:rsid w:val="00CE61F3"/>
    <w:rsid w:val="00CE73A7"/>
    <w:rsid w:val="00CF097B"/>
    <w:rsid w:val="00CF2A6E"/>
    <w:rsid w:val="00D06413"/>
    <w:rsid w:val="00D06441"/>
    <w:rsid w:val="00D11043"/>
    <w:rsid w:val="00D11211"/>
    <w:rsid w:val="00D13D86"/>
    <w:rsid w:val="00D141E8"/>
    <w:rsid w:val="00D16516"/>
    <w:rsid w:val="00D16B2C"/>
    <w:rsid w:val="00D23374"/>
    <w:rsid w:val="00D27E6D"/>
    <w:rsid w:val="00D309DB"/>
    <w:rsid w:val="00D34BA4"/>
    <w:rsid w:val="00D36947"/>
    <w:rsid w:val="00D4088C"/>
    <w:rsid w:val="00D4159F"/>
    <w:rsid w:val="00D42E1B"/>
    <w:rsid w:val="00D47207"/>
    <w:rsid w:val="00D500D1"/>
    <w:rsid w:val="00D51501"/>
    <w:rsid w:val="00D532AC"/>
    <w:rsid w:val="00D54EE3"/>
    <w:rsid w:val="00D55ED4"/>
    <w:rsid w:val="00D57B2C"/>
    <w:rsid w:val="00D67A92"/>
    <w:rsid w:val="00D748E2"/>
    <w:rsid w:val="00D76FFF"/>
    <w:rsid w:val="00D813C9"/>
    <w:rsid w:val="00D8161C"/>
    <w:rsid w:val="00D8173E"/>
    <w:rsid w:val="00D81F2E"/>
    <w:rsid w:val="00D8349C"/>
    <w:rsid w:val="00D83FF7"/>
    <w:rsid w:val="00D8566B"/>
    <w:rsid w:val="00D85B50"/>
    <w:rsid w:val="00D86C0E"/>
    <w:rsid w:val="00D86FA3"/>
    <w:rsid w:val="00D90448"/>
    <w:rsid w:val="00D90B9D"/>
    <w:rsid w:val="00D91957"/>
    <w:rsid w:val="00D92664"/>
    <w:rsid w:val="00D95B57"/>
    <w:rsid w:val="00DA0AC3"/>
    <w:rsid w:val="00DA1868"/>
    <w:rsid w:val="00DA59B9"/>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A42"/>
    <w:rsid w:val="00DE7A93"/>
    <w:rsid w:val="00DF2AC1"/>
    <w:rsid w:val="00DF49CC"/>
    <w:rsid w:val="00DF6DEA"/>
    <w:rsid w:val="00E04499"/>
    <w:rsid w:val="00E051B2"/>
    <w:rsid w:val="00E07466"/>
    <w:rsid w:val="00E079C2"/>
    <w:rsid w:val="00E12893"/>
    <w:rsid w:val="00E201BB"/>
    <w:rsid w:val="00E21D9D"/>
    <w:rsid w:val="00E22980"/>
    <w:rsid w:val="00E238B9"/>
    <w:rsid w:val="00E27647"/>
    <w:rsid w:val="00E527AA"/>
    <w:rsid w:val="00E56CE4"/>
    <w:rsid w:val="00E62811"/>
    <w:rsid w:val="00E63AD5"/>
    <w:rsid w:val="00E640FC"/>
    <w:rsid w:val="00E64FDF"/>
    <w:rsid w:val="00E67145"/>
    <w:rsid w:val="00E73F1F"/>
    <w:rsid w:val="00E74755"/>
    <w:rsid w:val="00E7625A"/>
    <w:rsid w:val="00E800EE"/>
    <w:rsid w:val="00E80C52"/>
    <w:rsid w:val="00E810C9"/>
    <w:rsid w:val="00E828C0"/>
    <w:rsid w:val="00E87185"/>
    <w:rsid w:val="00E90020"/>
    <w:rsid w:val="00EA5CE6"/>
    <w:rsid w:val="00EA5E1F"/>
    <w:rsid w:val="00EB0682"/>
    <w:rsid w:val="00EB0A40"/>
    <w:rsid w:val="00EB1290"/>
    <w:rsid w:val="00EB1E21"/>
    <w:rsid w:val="00ED4A9C"/>
    <w:rsid w:val="00ED4FA7"/>
    <w:rsid w:val="00ED76A8"/>
    <w:rsid w:val="00EE269B"/>
    <w:rsid w:val="00EE3A7F"/>
    <w:rsid w:val="00EE3DE3"/>
    <w:rsid w:val="00EE4F53"/>
    <w:rsid w:val="00EE5E4B"/>
    <w:rsid w:val="00EE6360"/>
    <w:rsid w:val="00EF0A64"/>
    <w:rsid w:val="00EF1128"/>
    <w:rsid w:val="00EF56A1"/>
    <w:rsid w:val="00F01597"/>
    <w:rsid w:val="00F04EFD"/>
    <w:rsid w:val="00F07323"/>
    <w:rsid w:val="00F26C53"/>
    <w:rsid w:val="00F339B7"/>
    <w:rsid w:val="00F37D98"/>
    <w:rsid w:val="00F41FC1"/>
    <w:rsid w:val="00F52675"/>
    <w:rsid w:val="00F54F6F"/>
    <w:rsid w:val="00F61AFE"/>
    <w:rsid w:val="00F62ADA"/>
    <w:rsid w:val="00F67811"/>
    <w:rsid w:val="00F712EF"/>
    <w:rsid w:val="00F71B57"/>
    <w:rsid w:val="00F75CF5"/>
    <w:rsid w:val="00F81F61"/>
    <w:rsid w:val="00F82F75"/>
    <w:rsid w:val="00F83327"/>
    <w:rsid w:val="00F844A8"/>
    <w:rsid w:val="00F91E26"/>
    <w:rsid w:val="00F92574"/>
    <w:rsid w:val="00F942CA"/>
    <w:rsid w:val="00F9551D"/>
    <w:rsid w:val="00FA15BA"/>
    <w:rsid w:val="00FA1BEC"/>
    <w:rsid w:val="00FA2D1F"/>
    <w:rsid w:val="00FA7066"/>
    <w:rsid w:val="00FB0D20"/>
    <w:rsid w:val="00FB3FAE"/>
    <w:rsid w:val="00FB6FB0"/>
    <w:rsid w:val="00FC0246"/>
    <w:rsid w:val="00FC09DD"/>
    <w:rsid w:val="00FC1B53"/>
    <w:rsid w:val="00FC3DEA"/>
    <w:rsid w:val="00FD4E26"/>
    <w:rsid w:val="00FD7BE9"/>
    <w:rsid w:val="00FE0F2A"/>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3E0B7676"/>
  <w15:docId w15:val="{CF26AFF9-CE50-4612-BAF9-3E80E831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6D458-FB6C-46AF-9230-4ED34F3D6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1439</TotalTime>
  <Pages>1</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subject/>
  <dc:creator>Diardian Febiani</dc:creator>
  <cp:keywords/>
  <dc:description/>
  <cp:lastModifiedBy>Alin Nur Alifah</cp:lastModifiedBy>
  <cp:revision>25</cp:revision>
  <cp:lastPrinted>2012-07-23T04:44:00Z</cp:lastPrinted>
  <dcterms:created xsi:type="dcterms:W3CDTF">2017-11-13T05:34:00Z</dcterms:created>
  <dcterms:modified xsi:type="dcterms:W3CDTF">2017-12-14T06:47:00Z</dcterms:modified>
</cp:coreProperties>
</file>